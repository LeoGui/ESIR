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DFB" w:rsidRDefault="00B410CA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302264</wp:posOffset>
                </wp:positionH>
                <wp:positionV relativeFrom="page">
                  <wp:posOffset>267333</wp:posOffset>
                </wp:positionV>
                <wp:extent cx="2487926" cy="10149840"/>
                <wp:effectExtent l="0" t="0" r="7624" b="3810"/>
                <wp:wrapNone/>
                <wp:docPr id="1" name="Groupe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926" cy="10149840"/>
                          <a:chOff x="0" y="0"/>
                          <a:chExt cx="2487926" cy="10149840"/>
                        </a:xfrm>
                      </wpg:grpSpPr>
                      <wps:wsp>
                        <wps:cNvPr id="2" name="Rectangle 32"/>
                        <wps:cNvSpPr/>
                        <wps:spPr>
                          <a:xfrm>
                            <a:off x="0" y="0"/>
                            <a:ext cx="220544" cy="10149840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" name="Pentagone 4"/>
                        <wps:cNvSpPr/>
                        <wps:spPr>
                          <a:xfrm>
                            <a:off x="0" y="1631464"/>
                            <a:ext cx="2487926" cy="61401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ss"/>
                              <a:gd name="f6" fmla="val 0"/>
                              <a:gd name="f7" fmla="val 50000"/>
                              <a:gd name="f8" fmla="+- 0 0 -360"/>
                              <a:gd name="f9" fmla="+- 0 0 -180"/>
                              <a:gd name="f10" fmla="abs f3"/>
                              <a:gd name="f11" fmla="abs f4"/>
                              <a:gd name="f12" fmla="abs f5"/>
                              <a:gd name="f13" fmla="*/ f8 f0 1"/>
                              <a:gd name="f14" fmla="*/ f9 f0 1"/>
                              <a:gd name="f15" fmla="?: f10 f3 1"/>
                              <a:gd name="f16" fmla="?: f11 f4 1"/>
                              <a:gd name="f17" fmla="?: f12 f5 1"/>
                              <a:gd name="f18" fmla="*/ f13 1 f2"/>
                              <a:gd name="f19" fmla="*/ f14 1 f2"/>
                              <a:gd name="f20" fmla="*/ f15 1 21600"/>
                              <a:gd name="f21" fmla="*/ f16 1 21600"/>
                              <a:gd name="f22" fmla="*/ 21600 f15 1"/>
                              <a:gd name="f23" fmla="*/ 21600 f16 1"/>
                              <a:gd name="f24" fmla="+- f18 0 f1"/>
                              <a:gd name="f25" fmla="+- f19 0 f1"/>
                              <a:gd name="f26" fmla="min f21 f20"/>
                              <a:gd name="f27" fmla="*/ f22 1 f17"/>
                              <a:gd name="f28" fmla="*/ f23 1 f17"/>
                              <a:gd name="f29" fmla="val f27"/>
                              <a:gd name="f30" fmla="val f28"/>
                              <a:gd name="f31" fmla="*/ f6 f26 1"/>
                              <a:gd name="f32" fmla="+- f30 0 f6"/>
                              <a:gd name="f33" fmla="+- f29 0 f6"/>
                              <a:gd name="f34" fmla="*/ f30 f26 1"/>
                              <a:gd name="f35" fmla="*/ f29 f26 1"/>
                              <a:gd name="f36" fmla="*/ f32 1 2"/>
                              <a:gd name="f37" fmla="min f33 f32"/>
                              <a:gd name="f38" fmla="+- f6 f36 0"/>
                              <a:gd name="f39" fmla="*/ f37 f7 1"/>
                              <a:gd name="f40" fmla="*/ f39 1 100000"/>
                              <a:gd name="f41" fmla="*/ f38 f26 1"/>
                              <a:gd name="f42" fmla="+- f29 0 f40"/>
                              <a:gd name="f43" fmla="+- f42 f29 0"/>
                              <a:gd name="f44" fmla="*/ f42 1 2"/>
                              <a:gd name="f45" fmla="*/ f42 f26 1"/>
                              <a:gd name="f46" fmla="*/ f43 1 2"/>
                              <a:gd name="f47" fmla="*/ f44 f26 1"/>
                              <a:gd name="f48" fmla="*/ f46 f2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4">
                                <a:pos x="f47" y="f31"/>
                              </a:cxn>
                              <a:cxn ang="f25">
                                <a:pos x="f47" y="f34"/>
                              </a:cxn>
                            </a:cxnLst>
                            <a:rect l="f31" t="f31" r="f48" b="f34"/>
                            <a:pathLst>
                              <a:path>
                                <a:moveTo>
                                  <a:pt x="f31" y="f31"/>
                                </a:moveTo>
                                <a:lnTo>
                                  <a:pt x="f45" y="f31"/>
                                </a:lnTo>
                                <a:lnTo>
                                  <a:pt x="f35" y="f41"/>
                                </a:lnTo>
                                <a:lnTo>
                                  <a:pt x="f45" y="f34"/>
                                </a:lnTo>
                                <a:lnTo>
                                  <a:pt x="f31" y="f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FD2DFB" w:rsidRDefault="00B410CA">
                              <w:pPr>
                                <w:pStyle w:val="Sansinterligne"/>
                                <w:jc w:val="right"/>
                              </w:pPr>
                              <w:r>
                                <w:rPr>
                                  <w:rFonts w:ascii="Carlito" w:hAnsi="Carlito" w:cs="Carlito"/>
                                  <w:sz w:val="26"/>
                                  <w:szCs w:val="26"/>
                                </w:rPr>
                                <w:t>05/05/2017</w:t>
                              </w:r>
                            </w:p>
                          </w:txbxContent>
                        </wps:txbx>
                        <wps:bodyPr vert="horz" wrap="square" lIns="91440" tIns="0" rIns="182880" bIns="0" anchor="ctr" anchorCtr="0" compatLnSpc="1">
                          <a:noAutofit/>
                        </wps:bodyPr>
                      </wps:wsp>
                      <wpg:grpSp>
                        <wpg:cNvPr id="4" name="Groupe 34"/>
                        <wpg:cNvGrpSpPr/>
                        <wpg:grpSpPr>
                          <a:xfrm>
                            <a:off x="86383" y="4682524"/>
                            <a:ext cx="2332433" cy="5461391"/>
                            <a:chOff x="0" y="0"/>
                            <a:chExt cx="2332433" cy="5461391"/>
                          </a:xfrm>
                        </wpg:grpSpPr>
                        <wpg:grpSp>
                          <wpg:cNvPr id="5" name="Groupe 35"/>
                          <wpg:cNvGrpSpPr/>
                          <wpg:grpSpPr>
                            <a:xfrm>
                              <a:off x="107881" y="0"/>
                              <a:ext cx="1870825" cy="5461391"/>
                              <a:chOff x="0" y="0"/>
                              <a:chExt cx="1870825" cy="5461391"/>
                            </a:xfrm>
                          </wpg:grpSpPr>
                          <wps:wsp>
                            <wps:cNvPr id="6" name="Forme libre 20"/>
                            <wps:cNvSpPr/>
                            <wps:spPr>
                              <a:xfrm>
                                <a:off x="408179" y="3508507"/>
                                <a:ext cx="345816" cy="1222287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22"/>
                                  <a:gd name="f7" fmla="val 440"/>
                                  <a:gd name="f8" fmla="val 39"/>
                                  <a:gd name="f9" fmla="val 152"/>
                                  <a:gd name="f10" fmla="val 84"/>
                                  <a:gd name="f11" fmla="val 304"/>
                                  <a:gd name="f12" fmla="val 417"/>
                                  <a:gd name="f13" fmla="val 76"/>
                                  <a:gd name="f14" fmla="val 306"/>
                                  <a:gd name="f15" fmla="val 6"/>
                                  <a:gd name="f16" fmla="val 53"/>
                                  <a:gd name="f17" fmla="+- 0 0 -90"/>
                                  <a:gd name="f18" fmla="*/ f3 1 122"/>
                                  <a:gd name="f19" fmla="*/ f4 1 440"/>
                                  <a:gd name="f20" fmla="+- f7 0 f5"/>
                                  <a:gd name="f21" fmla="+- f6 0 f5"/>
                                  <a:gd name="f22" fmla="*/ f17 f0 1"/>
                                  <a:gd name="f23" fmla="*/ f21 1 122"/>
                                  <a:gd name="f24" fmla="*/ f20 1 440"/>
                                  <a:gd name="f25" fmla="*/ 0 f21 1"/>
                                  <a:gd name="f26" fmla="*/ 0 f20 1"/>
                                  <a:gd name="f27" fmla="*/ 39 f21 1"/>
                                  <a:gd name="f28" fmla="*/ 152 f20 1"/>
                                  <a:gd name="f29" fmla="*/ 84 f21 1"/>
                                  <a:gd name="f30" fmla="*/ 304 f20 1"/>
                                  <a:gd name="f31" fmla="*/ 122 f21 1"/>
                                  <a:gd name="f32" fmla="*/ 417 f20 1"/>
                                  <a:gd name="f33" fmla="*/ 440 f20 1"/>
                                  <a:gd name="f34" fmla="*/ 76 f21 1"/>
                                  <a:gd name="f35" fmla="*/ 306 f20 1"/>
                                  <a:gd name="f36" fmla="*/ 180 f20 1"/>
                                  <a:gd name="f37" fmla="*/ 6 f21 1"/>
                                  <a:gd name="f38" fmla="*/ 53 f20 1"/>
                                  <a:gd name="f39" fmla="*/ f22 1 f2"/>
                                  <a:gd name="f40" fmla="*/ f25 1 122"/>
                                  <a:gd name="f41" fmla="*/ f26 1 440"/>
                                  <a:gd name="f42" fmla="*/ f27 1 122"/>
                                  <a:gd name="f43" fmla="*/ f28 1 440"/>
                                  <a:gd name="f44" fmla="*/ f29 1 122"/>
                                  <a:gd name="f45" fmla="*/ f30 1 440"/>
                                  <a:gd name="f46" fmla="*/ f31 1 122"/>
                                  <a:gd name="f47" fmla="*/ f32 1 440"/>
                                  <a:gd name="f48" fmla="*/ f33 1 440"/>
                                  <a:gd name="f49" fmla="*/ f34 1 122"/>
                                  <a:gd name="f50" fmla="*/ f35 1 440"/>
                                  <a:gd name="f51" fmla="*/ f36 1 440"/>
                                  <a:gd name="f52" fmla="*/ f37 1 122"/>
                                  <a:gd name="f53" fmla="*/ f38 1 440"/>
                                  <a:gd name="f54" fmla="*/ 0 1 f23"/>
                                  <a:gd name="f55" fmla="*/ f6 1 f23"/>
                                  <a:gd name="f56" fmla="*/ 0 1 f24"/>
                                  <a:gd name="f57" fmla="*/ f7 1 f24"/>
                                  <a:gd name="f58" fmla="+- f39 0 f1"/>
                                  <a:gd name="f59" fmla="*/ f40 1 f23"/>
                                  <a:gd name="f60" fmla="*/ f41 1 f24"/>
                                  <a:gd name="f61" fmla="*/ f42 1 f23"/>
                                  <a:gd name="f62" fmla="*/ f43 1 f24"/>
                                  <a:gd name="f63" fmla="*/ f44 1 f23"/>
                                  <a:gd name="f64" fmla="*/ f45 1 f24"/>
                                  <a:gd name="f65" fmla="*/ f46 1 f23"/>
                                  <a:gd name="f66" fmla="*/ f47 1 f24"/>
                                  <a:gd name="f67" fmla="*/ f48 1 f24"/>
                                  <a:gd name="f68" fmla="*/ f49 1 f23"/>
                                  <a:gd name="f69" fmla="*/ f50 1 f24"/>
                                  <a:gd name="f70" fmla="*/ f51 1 f24"/>
                                  <a:gd name="f71" fmla="*/ f52 1 f23"/>
                                  <a:gd name="f72" fmla="*/ f53 1 f24"/>
                                  <a:gd name="f73" fmla="*/ f54 f18 1"/>
                                  <a:gd name="f74" fmla="*/ f55 f18 1"/>
                                  <a:gd name="f75" fmla="*/ f57 f19 1"/>
                                  <a:gd name="f76" fmla="*/ f56 f19 1"/>
                                  <a:gd name="f77" fmla="*/ f59 f18 1"/>
                                  <a:gd name="f78" fmla="*/ f60 f19 1"/>
                                  <a:gd name="f79" fmla="*/ f61 f18 1"/>
                                  <a:gd name="f80" fmla="*/ f62 f19 1"/>
                                  <a:gd name="f81" fmla="*/ f63 f18 1"/>
                                  <a:gd name="f82" fmla="*/ f64 f19 1"/>
                                  <a:gd name="f83" fmla="*/ f65 f18 1"/>
                                  <a:gd name="f84" fmla="*/ f66 f19 1"/>
                                  <a:gd name="f85" fmla="*/ f67 f19 1"/>
                                  <a:gd name="f86" fmla="*/ f68 f18 1"/>
                                  <a:gd name="f87" fmla="*/ f69 f19 1"/>
                                  <a:gd name="f88" fmla="*/ f70 f19 1"/>
                                  <a:gd name="f89" fmla="*/ f71 f18 1"/>
                                  <a:gd name="f90" fmla="*/ f72 f19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58">
                                    <a:pos x="f77" y="f78"/>
                                  </a:cxn>
                                  <a:cxn ang="f58">
                                    <a:pos x="f79" y="f80"/>
                                  </a:cxn>
                                  <a:cxn ang="f58">
                                    <a:pos x="f81" y="f82"/>
                                  </a:cxn>
                                  <a:cxn ang="f58">
                                    <a:pos x="f83" y="f84"/>
                                  </a:cxn>
                                  <a:cxn ang="f58">
                                    <a:pos x="f83" y="f85"/>
                                  </a:cxn>
                                  <a:cxn ang="f58">
                                    <a:pos x="f86" y="f87"/>
                                  </a:cxn>
                                  <a:cxn ang="f58">
                                    <a:pos x="f79" y="f88"/>
                                  </a:cxn>
                                  <a:cxn ang="f58">
                                    <a:pos x="f89" y="f90"/>
                                  </a:cxn>
                                  <a:cxn ang="f58">
                                    <a:pos x="f77" y="f78"/>
                                  </a:cxn>
                                </a:cxnLst>
                                <a:rect l="f73" t="f76" r="f74" b="f75"/>
                                <a:pathLst>
                                  <a:path w="122" h="440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6" y="f12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3" y="f14"/>
                                    </a:lnTo>
                                    <a:lnTo>
                                      <a:pt x="f8" y="f2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7" name="Forme libre 21"/>
                            <wps:cNvSpPr/>
                            <wps:spPr>
                              <a:xfrm>
                                <a:off x="771004" y="4714125"/>
                                <a:ext cx="328809" cy="74725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16"/>
                                  <a:gd name="f7" fmla="val 269"/>
                                  <a:gd name="f8" fmla="val 8"/>
                                  <a:gd name="f9" fmla="val 19"/>
                                  <a:gd name="f10" fmla="val 37"/>
                                  <a:gd name="f11" fmla="val 93"/>
                                  <a:gd name="f12" fmla="val 67"/>
                                  <a:gd name="f13" fmla="val 167"/>
                                  <a:gd name="f14" fmla="val 108"/>
                                  <a:gd name="f15" fmla="val 60"/>
                                  <a:gd name="f16" fmla="val 169"/>
                                  <a:gd name="f17" fmla="val 30"/>
                                  <a:gd name="f18" fmla="val 98"/>
                                  <a:gd name="f19" fmla="val 1"/>
                                  <a:gd name="f20" fmla="val 25"/>
                                  <a:gd name="f21" fmla="+- 0 0 -90"/>
                                  <a:gd name="f22" fmla="*/ f3 1 116"/>
                                  <a:gd name="f23" fmla="*/ f4 1 269"/>
                                  <a:gd name="f24" fmla="+- f7 0 f5"/>
                                  <a:gd name="f25" fmla="+- f6 0 f5"/>
                                  <a:gd name="f26" fmla="*/ f21 f0 1"/>
                                  <a:gd name="f27" fmla="*/ f25 1 116"/>
                                  <a:gd name="f28" fmla="*/ f24 1 269"/>
                                  <a:gd name="f29" fmla="*/ 0 f25 1"/>
                                  <a:gd name="f30" fmla="*/ 0 f24 1"/>
                                  <a:gd name="f31" fmla="*/ 8 f25 1"/>
                                  <a:gd name="f32" fmla="*/ 19 f24 1"/>
                                  <a:gd name="f33" fmla="*/ 37 f25 1"/>
                                  <a:gd name="f34" fmla="*/ 93 f24 1"/>
                                  <a:gd name="f35" fmla="*/ 67 f25 1"/>
                                  <a:gd name="f36" fmla="*/ 167 f24 1"/>
                                  <a:gd name="f37" fmla="*/ 116 f25 1"/>
                                  <a:gd name="f38" fmla="*/ 269 f24 1"/>
                                  <a:gd name="f39" fmla="*/ 108 f25 1"/>
                                  <a:gd name="f40" fmla="*/ 60 f25 1"/>
                                  <a:gd name="f41" fmla="*/ 169 f24 1"/>
                                  <a:gd name="f42" fmla="*/ 30 f25 1"/>
                                  <a:gd name="f43" fmla="*/ 98 f24 1"/>
                                  <a:gd name="f44" fmla="*/ 1 f25 1"/>
                                  <a:gd name="f45" fmla="*/ 25 f24 1"/>
                                  <a:gd name="f46" fmla="*/ f26 1 f2"/>
                                  <a:gd name="f47" fmla="*/ f29 1 116"/>
                                  <a:gd name="f48" fmla="*/ f30 1 269"/>
                                  <a:gd name="f49" fmla="*/ f31 1 116"/>
                                  <a:gd name="f50" fmla="*/ f32 1 269"/>
                                  <a:gd name="f51" fmla="*/ f33 1 116"/>
                                  <a:gd name="f52" fmla="*/ f34 1 269"/>
                                  <a:gd name="f53" fmla="*/ f35 1 116"/>
                                  <a:gd name="f54" fmla="*/ f36 1 269"/>
                                  <a:gd name="f55" fmla="*/ f37 1 116"/>
                                  <a:gd name="f56" fmla="*/ f38 1 269"/>
                                  <a:gd name="f57" fmla="*/ f39 1 116"/>
                                  <a:gd name="f58" fmla="*/ f40 1 116"/>
                                  <a:gd name="f59" fmla="*/ f41 1 269"/>
                                  <a:gd name="f60" fmla="*/ f42 1 116"/>
                                  <a:gd name="f61" fmla="*/ f43 1 269"/>
                                  <a:gd name="f62" fmla="*/ f44 1 116"/>
                                  <a:gd name="f63" fmla="*/ f45 1 269"/>
                                  <a:gd name="f64" fmla="*/ 0 1 f27"/>
                                  <a:gd name="f65" fmla="*/ f6 1 f27"/>
                                  <a:gd name="f66" fmla="*/ 0 1 f28"/>
                                  <a:gd name="f67" fmla="*/ f7 1 f28"/>
                                  <a:gd name="f68" fmla="+- f46 0 f1"/>
                                  <a:gd name="f69" fmla="*/ f47 1 f27"/>
                                  <a:gd name="f70" fmla="*/ f48 1 f28"/>
                                  <a:gd name="f71" fmla="*/ f49 1 f27"/>
                                  <a:gd name="f72" fmla="*/ f50 1 f28"/>
                                  <a:gd name="f73" fmla="*/ f51 1 f27"/>
                                  <a:gd name="f74" fmla="*/ f52 1 f28"/>
                                  <a:gd name="f75" fmla="*/ f53 1 f27"/>
                                  <a:gd name="f76" fmla="*/ f54 1 f28"/>
                                  <a:gd name="f77" fmla="*/ f55 1 f27"/>
                                  <a:gd name="f78" fmla="*/ f56 1 f28"/>
                                  <a:gd name="f79" fmla="*/ f57 1 f27"/>
                                  <a:gd name="f80" fmla="*/ f58 1 f27"/>
                                  <a:gd name="f81" fmla="*/ f59 1 f28"/>
                                  <a:gd name="f82" fmla="*/ f60 1 f27"/>
                                  <a:gd name="f83" fmla="*/ f61 1 f28"/>
                                  <a:gd name="f84" fmla="*/ f62 1 f27"/>
                                  <a:gd name="f85" fmla="*/ f63 1 f28"/>
                                  <a:gd name="f86" fmla="*/ f64 f22 1"/>
                                  <a:gd name="f87" fmla="*/ f65 f22 1"/>
                                  <a:gd name="f88" fmla="*/ f67 f23 1"/>
                                  <a:gd name="f89" fmla="*/ f66 f23 1"/>
                                  <a:gd name="f90" fmla="*/ f69 f22 1"/>
                                  <a:gd name="f91" fmla="*/ f70 f23 1"/>
                                  <a:gd name="f92" fmla="*/ f71 f22 1"/>
                                  <a:gd name="f93" fmla="*/ f72 f23 1"/>
                                  <a:gd name="f94" fmla="*/ f73 f22 1"/>
                                  <a:gd name="f95" fmla="*/ f74 f23 1"/>
                                  <a:gd name="f96" fmla="*/ f75 f22 1"/>
                                  <a:gd name="f97" fmla="*/ f76 f23 1"/>
                                  <a:gd name="f98" fmla="*/ f77 f22 1"/>
                                  <a:gd name="f99" fmla="*/ f78 f23 1"/>
                                  <a:gd name="f100" fmla="*/ f79 f22 1"/>
                                  <a:gd name="f101" fmla="*/ f80 f22 1"/>
                                  <a:gd name="f102" fmla="*/ f81 f23 1"/>
                                  <a:gd name="f103" fmla="*/ f82 f22 1"/>
                                  <a:gd name="f104" fmla="*/ f83 f23 1"/>
                                  <a:gd name="f105" fmla="*/ f84 f22 1"/>
                                  <a:gd name="f106" fmla="*/ f85 f23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8">
                                    <a:pos x="f90" y="f91"/>
                                  </a:cxn>
                                  <a:cxn ang="f68">
                                    <a:pos x="f92" y="f93"/>
                                  </a:cxn>
                                  <a:cxn ang="f68">
                                    <a:pos x="f94" y="f95"/>
                                  </a:cxn>
                                  <a:cxn ang="f68">
                                    <a:pos x="f96" y="f97"/>
                                  </a:cxn>
                                  <a:cxn ang="f68">
                                    <a:pos x="f98" y="f99"/>
                                  </a:cxn>
                                  <a:cxn ang="f68">
                                    <a:pos x="f100" y="f99"/>
                                  </a:cxn>
                                  <a:cxn ang="f68">
                                    <a:pos x="f101" y="f102"/>
                                  </a:cxn>
                                  <a:cxn ang="f68">
                                    <a:pos x="f103" y="f104"/>
                                  </a:cxn>
                                  <a:cxn ang="f68">
                                    <a:pos x="f105" y="f106"/>
                                  </a:cxn>
                                  <a:cxn ang="f68">
                                    <a:pos x="f90" y="f91"/>
                                  </a:cxn>
                                </a:cxnLst>
                                <a:rect l="f86" t="f89" r="f87" b="f88"/>
                                <a:pathLst>
                                  <a:path w="116" h="269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8" name="Forme libre 22"/>
                            <wps:cNvSpPr/>
                            <wps:spPr>
                              <a:xfrm>
                                <a:off x="0" y="0"/>
                                <a:ext cx="396840" cy="353350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40"/>
                                  <a:gd name="f7" fmla="val 1272"/>
                                  <a:gd name="f8" fmla="val 1"/>
                                  <a:gd name="f9" fmla="val 79"/>
                                  <a:gd name="f10" fmla="val 3"/>
                                  <a:gd name="f11" fmla="val 159"/>
                                  <a:gd name="f12" fmla="val 12"/>
                                  <a:gd name="f13" fmla="val 317"/>
                                  <a:gd name="f14" fmla="val 23"/>
                                  <a:gd name="f15" fmla="val 476"/>
                                  <a:gd name="f16" fmla="val 39"/>
                                  <a:gd name="f17" fmla="val 634"/>
                                  <a:gd name="f18" fmla="val 58"/>
                                  <a:gd name="f19" fmla="val 792"/>
                                  <a:gd name="f20" fmla="val 83"/>
                                  <a:gd name="f21" fmla="val 948"/>
                                  <a:gd name="f22" fmla="val 107"/>
                                  <a:gd name="f23" fmla="val 1086"/>
                                  <a:gd name="f24" fmla="val 135"/>
                                  <a:gd name="f25" fmla="val 1223"/>
                                  <a:gd name="f26" fmla="val 138"/>
                                  <a:gd name="f27" fmla="val 1262"/>
                                  <a:gd name="f28" fmla="val 105"/>
                                  <a:gd name="f29" fmla="val 1106"/>
                                  <a:gd name="f30" fmla="val 77"/>
                                  <a:gd name="f31" fmla="val 949"/>
                                  <a:gd name="f32" fmla="val 53"/>
                                  <a:gd name="f33" fmla="val 35"/>
                                  <a:gd name="f34" fmla="val 20"/>
                                  <a:gd name="f35" fmla="val 9"/>
                                  <a:gd name="f36" fmla="val 2"/>
                                  <a:gd name="f37" fmla="+- 0 0 -90"/>
                                  <a:gd name="f38" fmla="*/ f3 1 140"/>
                                  <a:gd name="f39" fmla="*/ f4 1 1272"/>
                                  <a:gd name="f40" fmla="+- f7 0 f5"/>
                                  <a:gd name="f41" fmla="+- f6 0 f5"/>
                                  <a:gd name="f42" fmla="*/ f37 f0 1"/>
                                  <a:gd name="f43" fmla="*/ f41 1 140"/>
                                  <a:gd name="f44" fmla="*/ f40 1 1272"/>
                                  <a:gd name="f45" fmla="*/ 0 f41 1"/>
                                  <a:gd name="f46" fmla="*/ 0 f40 1"/>
                                  <a:gd name="f47" fmla="*/ 1 f41 1"/>
                                  <a:gd name="f48" fmla="*/ 79 f40 1"/>
                                  <a:gd name="f49" fmla="*/ 3 f41 1"/>
                                  <a:gd name="f50" fmla="*/ 159 f40 1"/>
                                  <a:gd name="f51" fmla="*/ 12 f41 1"/>
                                  <a:gd name="f52" fmla="*/ 317 f40 1"/>
                                  <a:gd name="f53" fmla="*/ 23 f41 1"/>
                                  <a:gd name="f54" fmla="*/ 476 f40 1"/>
                                  <a:gd name="f55" fmla="*/ 39 f41 1"/>
                                  <a:gd name="f56" fmla="*/ 634 f40 1"/>
                                  <a:gd name="f57" fmla="*/ 58 f41 1"/>
                                  <a:gd name="f58" fmla="*/ 792 f40 1"/>
                                  <a:gd name="f59" fmla="*/ 83 f41 1"/>
                                  <a:gd name="f60" fmla="*/ 948 f40 1"/>
                                  <a:gd name="f61" fmla="*/ 107 f41 1"/>
                                  <a:gd name="f62" fmla="*/ 1086 f40 1"/>
                                  <a:gd name="f63" fmla="*/ 135 f41 1"/>
                                  <a:gd name="f64" fmla="*/ 1223 f40 1"/>
                                  <a:gd name="f65" fmla="*/ 140 f41 1"/>
                                  <a:gd name="f66" fmla="*/ 1272 f40 1"/>
                                  <a:gd name="f67" fmla="*/ 138 f41 1"/>
                                  <a:gd name="f68" fmla="*/ 1262 f40 1"/>
                                  <a:gd name="f69" fmla="*/ 105 f41 1"/>
                                  <a:gd name="f70" fmla="*/ 1106 f40 1"/>
                                  <a:gd name="f71" fmla="*/ 77 f41 1"/>
                                  <a:gd name="f72" fmla="*/ 949 f40 1"/>
                                  <a:gd name="f73" fmla="*/ 53 f41 1"/>
                                  <a:gd name="f74" fmla="*/ 35 f41 1"/>
                                  <a:gd name="f75" fmla="*/ 20 f41 1"/>
                                  <a:gd name="f76" fmla="*/ 9 f41 1"/>
                                  <a:gd name="f77" fmla="*/ 2 f41 1"/>
                                  <a:gd name="f78" fmla="*/ f42 1 f2"/>
                                  <a:gd name="f79" fmla="*/ f45 1 140"/>
                                  <a:gd name="f80" fmla="*/ f46 1 1272"/>
                                  <a:gd name="f81" fmla="*/ f47 1 140"/>
                                  <a:gd name="f82" fmla="*/ f48 1 1272"/>
                                  <a:gd name="f83" fmla="*/ f49 1 140"/>
                                  <a:gd name="f84" fmla="*/ f50 1 1272"/>
                                  <a:gd name="f85" fmla="*/ f51 1 140"/>
                                  <a:gd name="f86" fmla="*/ f52 1 1272"/>
                                  <a:gd name="f87" fmla="*/ f53 1 140"/>
                                  <a:gd name="f88" fmla="*/ f54 1 1272"/>
                                  <a:gd name="f89" fmla="*/ f55 1 140"/>
                                  <a:gd name="f90" fmla="*/ f56 1 1272"/>
                                  <a:gd name="f91" fmla="*/ f57 1 140"/>
                                  <a:gd name="f92" fmla="*/ f58 1 1272"/>
                                  <a:gd name="f93" fmla="*/ f59 1 140"/>
                                  <a:gd name="f94" fmla="*/ f60 1 1272"/>
                                  <a:gd name="f95" fmla="*/ f61 1 140"/>
                                  <a:gd name="f96" fmla="*/ f62 1 1272"/>
                                  <a:gd name="f97" fmla="*/ f63 1 140"/>
                                  <a:gd name="f98" fmla="*/ f64 1 1272"/>
                                  <a:gd name="f99" fmla="*/ f65 1 140"/>
                                  <a:gd name="f100" fmla="*/ f66 1 1272"/>
                                  <a:gd name="f101" fmla="*/ f67 1 140"/>
                                  <a:gd name="f102" fmla="*/ f68 1 1272"/>
                                  <a:gd name="f103" fmla="*/ f69 1 140"/>
                                  <a:gd name="f104" fmla="*/ f70 1 1272"/>
                                  <a:gd name="f105" fmla="*/ f71 1 140"/>
                                  <a:gd name="f106" fmla="*/ f72 1 1272"/>
                                  <a:gd name="f107" fmla="*/ f73 1 140"/>
                                  <a:gd name="f108" fmla="*/ f74 1 140"/>
                                  <a:gd name="f109" fmla="*/ f75 1 140"/>
                                  <a:gd name="f110" fmla="*/ f76 1 140"/>
                                  <a:gd name="f111" fmla="*/ f77 1 140"/>
                                  <a:gd name="f112" fmla="*/ 0 1 f43"/>
                                  <a:gd name="f113" fmla="*/ f6 1 f43"/>
                                  <a:gd name="f114" fmla="*/ 0 1 f44"/>
                                  <a:gd name="f115" fmla="*/ f7 1 f44"/>
                                  <a:gd name="f116" fmla="+- f78 0 f1"/>
                                  <a:gd name="f117" fmla="*/ f79 1 f43"/>
                                  <a:gd name="f118" fmla="*/ f80 1 f44"/>
                                  <a:gd name="f119" fmla="*/ f81 1 f43"/>
                                  <a:gd name="f120" fmla="*/ f82 1 f44"/>
                                  <a:gd name="f121" fmla="*/ f83 1 f43"/>
                                  <a:gd name="f122" fmla="*/ f84 1 f44"/>
                                  <a:gd name="f123" fmla="*/ f85 1 f43"/>
                                  <a:gd name="f124" fmla="*/ f86 1 f44"/>
                                  <a:gd name="f125" fmla="*/ f87 1 f43"/>
                                  <a:gd name="f126" fmla="*/ f88 1 f44"/>
                                  <a:gd name="f127" fmla="*/ f89 1 f43"/>
                                  <a:gd name="f128" fmla="*/ f90 1 f44"/>
                                  <a:gd name="f129" fmla="*/ f91 1 f43"/>
                                  <a:gd name="f130" fmla="*/ f92 1 f44"/>
                                  <a:gd name="f131" fmla="*/ f93 1 f43"/>
                                  <a:gd name="f132" fmla="*/ f94 1 f44"/>
                                  <a:gd name="f133" fmla="*/ f95 1 f43"/>
                                  <a:gd name="f134" fmla="*/ f96 1 f44"/>
                                  <a:gd name="f135" fmla="*/ f97 1 f43"/>
                                  <a:gd name="f136" fmla="*/ f98 1 f44"/>
                                  <a:gd name="f137" fmla="*/ f99 1 f43"/>
                                  <a:gd name="f138" fmla="*/ f100 1 f44"/>
                                  <a:gd name="f139" fmla="*/ f101 1 f43"/>
                                  <a:gd name="f140" fmla="*/ f102 1 f44"/>
                                  <a:gd name="f141" fmla="*/ f103 1 f43"/>
                                  <a:gd name="f142" fmla="*/ f104 1 f44"/>
                                  <a:gd name="f143" fmla="*/ f105 1 f43"/>
                                  <a:gd name="f144" fmla="*/ f106 1 f44"/>
                                  <a:gd name="f145" fmla="*/ f107 1 f43"/>
                                  <a:gd name="f146" fmla="*/ f108 1 f43"/>
                                  <a:gd name="f147" fmla="*/ f109 1 f43"/>
                                  <a:gd name="f148" fmla="*/ f110 1 f43"/>
                                  <a:gd name="f149" fmla="*/ f111 1 f43"/>
                                  <a:gd name="f150" fmla="*/ f112 f38 1"/>
                                  <a:gd name="f151" fmla="*/ f113 f38 1"/>
                                  <a:gd name="f152" fmla="*/ f115 f39 1"/>
                                  <a:gd name="f153" fmla="*/ f114 f39 1"/>
                                  <a:gd name="f154" fmla="*/ f117 f38 1"/>
                                  <a:gd name="f155" fmla="*/ f118 f39 1"/>
                                  <a:gd name="f156" fmla="*/ f119 f38 1"/>
                                  <a:gd name="f157" fmla="*/ f120 f39 1"/>
                                  <a:gd name="f158" fmla="*/ f121 f38 1"/>
                                  <a:gd name="f159" fmla="*/ f122 f39 1"/>
                                  <a:gd name="f160" fmla="*/ f123 f38 1"/>
                                  <a:gd name="f161" fmla="*/ f124 f39 1"/>
                                  <a:gd name="f162" fmla="*/ f125 f38 1"/>
                                  <a:gd name="f163" fmla="*/ f126 f39 1"/>
                                  <a:gd name="f164" fmla="*/ f127 f38 1"/>
                                  <a:gd name="f165" fmla="*/ f128 f39 1"/>
                                  <a:gd name="f166" fmla="*/ f129 f38 1"/>
                                  <a:gd name="f167" fmla="*/ f130 f39 1"/>
                                  <a:gd name="f168" fmla="*/ f131 f38 1"/>
                                  <a:gd name="f169" fmla="*/ f132 f39 1"/>
                                  <a:gd name="f170" fmla="*/ f133 f38 1"/>
                                  <a:gd name="f171" fmla="*/ f134 f39 1"/>
                                  <a:gd name="f172" fmla="*/ f135 f38 1"/>
                                  <a:gd name="f173" fmla="*/ f136 f39 1"/>
                                  <a:gd name="f174" fmla="*/ f137 f38 1"/>
                                  <a:gd name="f175" fmla="*/ f138 f39 1"/>
                                  <a:gd name="f176" fmla="*/ f139 f38 1"/>
                                  <a:gd name="f177" fmla="*/ f140 f39 1"/>
                                  <a:gd name="f178" fmla="*/ f141 f38 1"/>
                                  <a:gd name="f179" fmla="*/ f142 f39 1"/>
                                  <a:gd name="f180" fmla="*/ f143 f38 1"/>
                                  <a:gd name="f181" fmla="*/ f144 f39 1"/>
                                  <a:gd name="f182" fmla="*/ f145 f38 1"/>
                                  <a:gd name="f183" fmla="*/ f146 f38 1"/>
                                  <a:gd name="f184" fmla="*/ f147 f38 1"/>
                                  <a:gd name="f185" fmla="*/ f148 f38 1"/>
                                  <a:gd name="f186" fmla="*/ f149 f38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16">
                                    <a:pos x="f154" y="f155"/>
                                  </a:cxn>
                                  <a:cxn ang="f116">
                                    <a:pos x="f154" y="f155"/>
                                  </a:cxn>
                                  <a:cxn ang="f116">
                                    <a:pos x="f156" y="f157"/>
                                  </a:cxn>
                                  <a:cxn ang="f116">
                                    <a:pos x="f158" y="f159"/>
                                  </a:cxn>
                                  <a:cxn ang="f116">
                                    <a:pos x="f160" y="f161"/>
                                  </a:cxn>
                                  <a:cxn ang="f116">
                                    <a:pos x="f162" y="f163"/>
                                  </a:cxn>
                                  <a:cxn ang="f116">
                                    <a:pos x="f164" y="f165"/>
                                  </a:cxn>
                                  <a:cxn ang="f116">
                                    <a:pos x="f166" y="f167"/>
                                  </a:cxn>
                                  <a:cxn ang="f116">
                                    <a:pos x="f168" y="f169"/>
                                  </a:cxn>
                                  <a:cxn ang="f116">
                                    <a:pos x="f170" y="f171"/>
                                  </a:cxn>
                                  <a:cxn ang="f116">
                                    <a:pos x="f172" y="f173"/>
                                  </a:cxn>
                                  <a:cxn ang="f116">
                                    <a:pos x="f174" y="f175"/>
                                  </a:cxn>
                                  <a:cxn ang="f116">
                                    <a:pos x="f176" y="f177"/>
                                  </a:cxn>
                                  <a:cxn ang="f116">
                                    <a:pos x="f178" y="f179"/>
                                  </a:cxn>
                                  <a:cxn ang="f116">
                                    <a:pos x="f180" y="f181"/>
                                  </a:cxn>
                                  <a:cxn ang="f116">
                                    <a:pos x="f182" y="f167"/>
                                  </a:cxn>
                                  <a:cxn ang="f116">
                                    <a:pos x="f183" y="f165"/>
                                  </a:cxn>
                                  <a:cxn ang="f116">
                                    <a:pos x="f184" y="f163"/>
                                  </a:cxn>
                                  <a:cxn ang="f116">
                                    <a:pos x="f185" y="f161"/>
                                  </a:cxn>
                                  <a:cxn ang="f116">
                                    <a:pos x="f186" y="f159"/>
                                  </a:cxn>
                                  <a:cxn ang="f116">
                                    <a:pos x="f154" y="f157"/>
                                  </a:cxn>
                                  <a:cxn ang="f116">
                                    <a:pos x="f154" y="f155"/>
                                  </a:cxn>
                                </a:cxnLst>
                                <a:rect l="f150" t="f153" r="f151" b="f152"/>
                                <a:pathLst>
                                  <a:path w="140" h="1272">
                                    <a:moveTo>
                                      <a:pt x="f5" y="f5"/>
                                    </a:moveTo>
                                    <a:lnTo>
                                      <a:pt x="f5" y="f5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19"/>
                                    </a:lnTo>
                                    <a:lnTo>
                                      <a:pt x="f33" y="f17"/>
                                    </a:lnTo>
                                    <a:lnTo>
                                      <a:pt x="f34" y="f15"/>
                                    </a:lnTo>
                                    <a:lnTo>
                                      <a:pt x="f35" y="f13"/>
                                    </a:lnTo>
                                    <a:lnTo>
                                      <a:pt x="f36" y="f11"/>
                                    </a:lnTo>
                                    <a:lnTo>
                                      <a:pt x="f5" y="f9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9" name="Forme libre 23"/>
                            <wps:cNvSpPr/>
                            <wps:spPr>
                              <a:xfrm>
                                <a:off x="357155" y="1136169"/>
                                <a:ext cx="127558" cy="2372337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5"/>
                                  <a:gd name="f7" fmla="val 854"/>
                                  <a:gd name="f8" fmla="val 35"/>
                                  <a:gd name="f9" fmla="val 66"/>
                                  <a:gd name="f10" fmla="val 26"/>
                                  <a:gd name="f11" fmla="val 133"/>
                                  <a:gd name="f12" fmla="val 14"/>
                                  <a:gd name="f13" fmla="val 267"/>
                                  <a:gd name="f14" fmla="val 6"/>
                                  <a:gd name="f15" fmla="val 401"/>
                                  <a:gd name="f16" fmla="val 3"/>
                                  <a:gd name="f17" fmla="val 534"/>
                                  <a:gd name="f18" fmla="val 669"/>
                                  <a:gd name="f19" fmla="val 803"/>
                                  <a:gd name="f20" fmla="val 18"/>
                                  <a:gd name="f21" fmla="val 851"/>
                                  <a:gd name="f22" fmla="val 9"/>
                                  <a:gd name="f23" fmla="val 814"/>
                                  <a:gd name="f24" fmla="val 8"/>
                                  <a:gd name="f25" fmla="val 1"/>
                                  <a:gd name="f26" fmla="val 12"/>
                                  <a:gd name="f27" fmla="val 25"/>
                                  <a:gd name="f28" fmla="val 132"/>
                                  <a:gd name="f29" fmla="val 34"/>
                                  <a:gd name="f30" fmla="+- 0 0 -90"/>
                                  <a:gd name="f31" fmla="*/ f3 1 45"/>
                                  <a:gd name="f32" fmla="*/ f4 1 854"/>
                                  <a:gd name="f33" fmla="+- f7 0 f5"/>
                                  <a:gd name="f34" fmla="+- f6 0 f5"/>
                                  <a:gd name="f35" fmla="*/ f30 f0 1"/>
                                  <a:gd name="f36" fmla="*/ f34 1 45"/>
                                  <a:gd name="f37" fmla="*/ f33 1 854"/>
                                  <a:gd name="f38" fmla="*/ 45 f34 1"/>
                                  <a:gd name="f39" fmla="*/ 0 f33 1"/>
                                  <a:gd name="f40" fmla="*/ 35 f34 1"/>
                                  <a:gd name="f41" fmla="*/ 66 f33 1"/>
                                  <a:gd name="f42" fmla="*/ 26 f34 1"/>
                                  <a:gd name="f43" fmla="*/ 133 f33 1"/>
                                  <a:gd name="f44" fmla="*/ 14 f34 1"/>
                                  <a:gd name="f45" fmla="*/ 267 f33 1"/>
                                  <a:gd name="f46" fmla="*/ 6 f34 1"/>
                                  <a:gd name="f47" fmla="*/ 401 f33 1"/>
                                  <a:gd name="f48" fmla="*/ 3 f34 1"/>
                                  <a:gd name="f49" fmla="*/ 534 f33 1"/>
                                  <a:gd name="f50" fmla="*/ 669 f33 1"/>
                                  <a:gd name="f51" fmla="*/ 803 f33 1"/>
                                  <a:gd name="f52" fmla="*/ 18 f34 1"/>
                                  <a:gd name="f53" fmla="*/ 854 f33 1"/>
                                  <a:gd name="f54" fmla="*/ 851 f33 1"/>
                                  <a:gd name="f55" fmla="*/ 9 f34 1"/>
                                  <a:gd name="f56" fmla="*/ 814 f33 1"/>
                                  <a:gd name="f57" fmla="*/ 8 f34 1"/>
                                  <a:gd name="f58" fmla="*/ 1 f34 1"/>
                                  <a:gd name="f59" fmla="*/ 0 f34 1"/>
                                  <a:gd name="f60" fmla="*/ 12 f34 1"/>
                                  <a:gd name="f61" fmla="*/ 25 f34 1"/>
                                  <a:gd name="f62" fmla="*/ 132 f33 1"/>
                                  <a:gd name="f63" fmla="*/ 34 f34 1"/>
                                  <a:gd name="f64" fmla="*/ f35 1 f2"/>
                                  <a:gd name="f65" fmla="*/ f38 1 45"/>
                                  <a:gd name="f66" fmla="*/ f39 1 854"/>
                                  <a:gd name="f67" fmla="*/ f40 1 45"/>
                                  <a:gd name="f68" fmla="*/ f41 1 854"/>
                                  <a:gd name="f69" fmla="*/ f42 1 45"/>
                                  <a:gd name="f70" fmla="*/ f43 1 854"/>
                                  <a:gd name="f71" fmla="*/ f44 1 45"/>
                                  <a:gd name="f72" fmla="*/ f45 1 854"/>
                                  <a:gd name="f73" fmla="*/ f46 1 45"/>
                                  <a:gd name="f74" fmla="*/ f47 1 854"/>
                                  <a:gd name="f75" fmla="*/ f48 1 45"/>
                                  <a:gd name="f76" fmla="*/ f49 1 854"/>
                                  <a:gd name="f77" fmla="*/ f50 1 854"/>
                                  <a:gd name="f78" fmla="*/ f51 1 854"/>
                                  <a:gd name="f79" fmla="*/ f52 1 45"/>
                                  <a:gd name="f80" fmla="*/ f53 1 854"/>
                                  <a:gd name="f81" fmla="*/ f54 1 854"/>
                                  <a:gd name="f82" fmla="*/ f55 1 45"/>
                                  <a:gd name="f83" fmla="*/ f56 1 854"/>
                                  <a:gd name="f84" fmla="*/ f57 1 45"/>
                                  <a:gd name="f85" fmla="*/ f58 1 45"/>
                                  <a:gd name="f86" fmla="*/ f59 1 45"/>
                                  <a:gd name="f87" fmla="*/ f60 1 45"/>
                                  <a:gd name="f88" fmla="*/ f61 1 45"/>
                                  <a:gd name="f89" fmla="*/ f62 1 854"/>
                                  <a:gd name="f90" fmla="*/ f63 1 45"/>
                                  <a:gd name="f91" fmla="*/ 0 1 f36"/>
                                  <a:gd name="f92" fmla="*/ f6 1 f36"/>
                                  <a:gd name="f93" fmla="*/ 0 1 f37"/>
                                  <a:gd name="f94" fmla="*/ f7 1 f37"/>
                                  <a:gd name="f95" fmla="+- f64 0 f1"/>
                                  <a:gd name="f96" fmla="*/ f65 1 f36"/>
                                  <a:gd name="f97" fmla="*/ f66 1 f37"/>
                                  <a:gd name="f98" fmla="*/ f67 1 f36"/>
                                  <a:gd name="f99" fmla="*/ f68 1 f37"/>
                                  <a:gd name="f100" fmla="*/ f69 1 f36"/>
                                  <a:gd name="f101" fmla="*/ f70 1 f37"/>
                                  <a:gd name="f102" fmla="*/ f71 1 f36"/>
                                  <a:gd name="f103" fmla="*/ f72 1 f37"/>
                                  <a:gd name="f104" fmla="*/ f73 1 f36"/>
                                  <a:gd name="f105" fmla="*/ f74 1 f37"/>
                                  <a:gd name="f106" fmla="*/ f75 1 f36"/>
                                  <a:gd name="f107" fmla="*/ f76 1 f37"/>
                                  <a:gd name="f108" fmla="*/ f77 1 f37"/>
                                  <a:gd name="f109" fmla="*/ f78 1 f37"/>
                                  <a:gd name="f110" fmla="*/ f79 1 f36"/>
                                  <a:gd name="f111" fmla="*/ f80 1 f37"/>
                                  <a:gd name="f112" fmla="*/ f81 1 f37"/>
                                  <a:gd name="f113" fmla="*/ f82 1 f36"/>
                                  <a:gd name="f114" fmla="*/ f83 1 f37"/>
                                  <a:gd name="f115" fmla="*/ f84 1 f36"/>
                                  <a:gd name="f116" fmla="*/ f85 1 f36"/>
                                  <a:gd name="f117" fmla="*/ f86 1 f36"/>
                                  <a:gd name="f118" fmla="*/ f87 1 f36"/>
                                  <a:gd name="f119" fmla="*/ f88 1 f36"/>
                                  <a:gd name="f120" fmla="*/ f89 1 f37"/>
                                  <a:gd name="f121" fmla="*/ f90 1 f36"/>
                                  <a:gd name="f122" fmla="*/ f91 f31 1"/>
                                  <a:gd name="f123" fmla="*/ f92 f31 1"/>
                                  <a:gd name="f124" fmla="*/ f94 f32 1"/>
                                  <a:gd name="f125" fmla="*/ f93 f32 1"/>
                                  <a:gd name="f126" fmla="*/ f96 f31 1"/>
                                  <a:gd name="f127" fmla="*/ f97 f32 1"/>
                                  <a:gd name="f128" fmla="*/ f98 f31 1"/>
                                  <a:gd name="f129" fmla="*/ f99 f32 1"/>
                                  <a:gd name="f130" fmla="*/ f100 f31 1"/>
                                  <a:gd name="f131" fmla="*/ f101 f32 1"/>
                                  <a:gd name="f132" fmla="*/ f102 f31 1"/>
                                  <a:gd name="f133" fmla="*/ f103 f32 1"/>
                                  <a:gd name="f134" fmla="*/ f104 f31 1"/>
                                  <a:gd name="f135" fmla="*/ f105 f32 1"/>
                                  <a:gd name="f136" fmla="*/ f106 f31 1"/>
                                  <a:gd name="f137" fmla="*/ f107 f32 1"/>
                                  <a:gd name="f138" fmla="*/ f108 f32 1"/>
                                  <a:gd name="f139" fmla="*/ f109 f32 1"/>
                                  <a:gd name="f140" fmla="*/ f110 f31 1"/>
                                  <a:gd name="f141" fmla="*/ f111 f32 1"/>
                                  <a:gd name="f142" fmla="*/ f112 f32 1"/>
                                  <a:gd name="f143" fmla="*/ f113 f31 1"/>
                                  <a:gd name="f144" fmla="*/ f114 f32 1"/>
                                  <a:gd name="f145" fmla="*/ f115 f31 1"/>
                                  <a:gd name="f146" fmla="*/ f116 f31 1"/>
                                  <a:gd name="f147" fmla="*/ f117 f31 1"/>
                                  <a:gd name="f148" fmla="*/ f118 f31 1"/>
                                  <a:gd name="f149" fmla="*/ f119 f31 1"/>
                                  <a:gd name="f150" fmla="*/ f120 f32 1"/>
                                  <a:gd name="f151" fmla="*/ f121 f3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95">
                                    <a:pos x="f126" y="f127"/>
                                  </a:cxn>
                                  <a:cxn ang="f95">
                                    <a:pos x="f126" y="f127"/>
                                  </a:cxn>
                                  <a:cxn ang="f95">
                                    <a:pos x="f128" y="f129"/>
                                  </a:cxn>
                                  <a:cxn ang="f95">
                                    <a:pos x="f130" y="f131"/>
                                  </a:cxn>
                                  <a:cxn ang="f95">
                                    <a:pos x="f132" y="f133"/>
                                  </a:cxn>
                                  <a:cxn ang="f95">
                                    <a:pos x="f134" y="f135"/>
                                  </a:cxn>
                                  <a:cxn ang="f95">
                                    <a:pos x="f136" y="f137"/>
                                  </a:cxn>
                                  <a:cxn ang="f95">
                                    <a:pos x="f134" y="f138"/>
                                  </a:cxn>
                                  <a:cxn ang="f95">
                                    <a:pos x="f132" y="f139"/>
                                  </a:cxn>
                                  <a:cxn ang="f95">
                                    <a:pos x="f140" y="f141"/>
                                  </a:cxn>
                                  <a:cxn ang="f95">
                                    <a:pos x="f140" y="f142"/>
                                  </a:cxn>
                                  <a:cxn ang="f95">
                                    <a:pos x="f143" y="f144"/>
                                  </a:cxn>
                                  <a:cxn ang="f95">
                                    <a:pos x="f145" y="f139"/>
                                  </a:cxn>
                                  <a:cxn ang="f95">
                                    <a:pos x="f146" y="f138"/>
                                  </a:cxn>
                                  <a:cxn ang="f95">
                                    <a:pos x="f147" y="f137"/>
                                  </a:cxn>
                                  <a:cxn ang="f95">
                                    <a:pos x="f136" y="f135"/>
                                  </a:cxn>
                                  <a:cxn ang="f95">
                                    <a:pos x="f148" y="f133"/>
                                  </a:cxn>
                                  <a:cxn ang="f95">
                                    <a:pos x="f149" y="f150"/>
                                  </a:cxn>
                                  <a:cxn ang="f95">
                                    <a:pos x="f151" y="f129"/>
                                  </a:cxn>
                                  <a:cxn ang="f95">
                                    <a:pos x="f126" y="f127"/>
                                  </a:cxn>
                                </a:cxnLst>
                                <a:rect l="f122" t="f125" r="f123" b="f124"/>
                                <a:pathLst>
                                  <a:path w="45" h="854">
                                    <a:moveTo>
                                      <a:pt x="f6" y="f5"/>
                                    </a:moveTo>
                                    <a:lnTo>
                                      <a:pt x="f6" y="f5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4" y="f18"/>
                                    </a:lnTo>
                                    <a:lnTo>
                                      <a:pt x="f12" y="f19"/>
                                    </a:lnTo>
                                    <a:lnTo>
                                      <a:pt x="f20" y="f7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19"/>
                                    </a:lnTo>
                                    <a:lnTo>
                                      <a:pt x="f25" y="f18"/>
                                    </a:lnTo>
                                    <a:lnTo>
                                      <a:pt x="f5" y="f17"/>
                                    </a:lnTo>
                                    <a:lnTo>
                                      <a:pt x="f16" y="f15"/>
                                    </a:lnTo>
                                    <a:lnTo>
                                      <a:pt x="f26" y="f13"/>
                                    </a:lnTo>
                                    <a:lnTo>
                                      <a:pt x="f27" y="f28"/>
                                    </a:lnTo>
                                    <a:lnTo>
                                      <a:pt x="f29" y="f9"/>
                                    </a:lnTo>
                                    <a:lnTo>
                                      <a:pt x="f6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0" name="Forme libre 24"/>
                            <wps:cNvSpPr/>
                            <wps:spPr>
                              <a:xfrm>
                                <a:off x="396840" y="3533507"/>
                                <a:ext cx="436525" cy="1747308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4"/>
                                  <a:gd name="f7" fmla="val 629"/>
                                  <a:gd name="f8" fmla="val 10"/>
                                  <a:gd name="f9" fmla="val 44"/>
                                  <a:gd name="f10" fmla="val 21"/>
                                  <a:gd name="f11" fmla="val 126"/>
                                  <a:gd name="f12" fmla="val 34"/>
                                  <a:gd name="f13" fmla="val 207"/>
                                  <a:gd name="f14" fmla="val 53"/>
                                  <a:gd name="f15" fmla="val 293"/>
                                  <a:gd name="f16" fmla="val 75"/>
                                  <a:gd name="f17" fmla="val 380"/>
                                  <a:gd name="f18" fmla="val 100"/>
                                  <a:gd name="f19" fmla="val 466"/>
                                  <a:gd name="f20" fmla="val 120"/>
                                  <a:gd name="f21" fmla="val 521"/>
                                  <a:gd name="f22" fmla="val 141"/>
                                  <a:gd name="f23" fmla="val 576"/>
                                  <a:gd name="f24" fmla="val 152"/>
                                  <a:gd name="f25" fmla="val 618"/>
                                  <a:gd name="f26" fmla="val 140"/>
                                  <a:gd name="f27" fmla="val 595"/>
                                  <a:gd name="f28" fmla="val 115"/>
                                  <a:gd name="f29" fmla="val 532"/>
                                  <a:gd name="f30" fmla="val 93"/>
                                  <a:gd name="f31" fmla="val 468"/>
                                  <a:gd name="f32" fmla="val 67"/>
                                  <a:gd name="f33" fmla="val 383"/>
                                  <a:gd name="f34" fmla="val 47"/>
                                  <a:gd name="f35" fmla="val 295"/>
                                  <a:gd name="f36" fmla="val 28"/>
                                  <a:gd name="f37" fmla="val 12"/>
                                  <a:gd name="f38" fmla="val 104"/>
                                  <a:gd name="f39" fmla="+- 0 0 -90"/>
                                  <a:gd name="f40" fmla="*/ f3 1 154"/>
                                  <a:gd name="f41" fmla="*/ f4 1 629"/>
                                  <a:gd name="f42" fmla="+- f7 0 f5"/>
                                  <a:gd name="f43" fmla="+- f6 0 f5"/>
                                  <a:gd name="f44" fmla="*/ f39 f0 1"/>
                                  <a:gd name="f45" fmla="*/ f43 1 154"/>
                                  <a:gd name="f46" fmla="*/ f42 1 629"/>
                                  <a:gd name="f47" fmla="*/ 0 f43 1"/>
                                  <a:gd name="f48" fmla="*/ 0 f42 1"/>
                                  <a:gd name="f49" fmla="*/ 10 f43 1"/>
                                  <a:gd name="f50" fmla="*/ 44 f42 1"/>
                                  <a:gd name="f51" fmla="*/ 21 f43 1"/>
                                  <a:gd name="f52" fmla="*/ 126 f42 1"/>
                                  <a:gd name="f53" fmla="*/ 34 f43 1"/>
                                  <a:gd name="f54" fmla="*/ 207 f42 1"/>
                                  <a:gd name="f55" fmla="*/ 53 f43 1"/>
                                  <a:gd name="f56" fmla="*/ 293 f42 1"/>
                                  <a:gd name="f57" fmla="*/ 75 f43 1"/>
                                  <a:gd name="f58" fmla="*/ 380 f42 1"/>
                                  <a:gd name="f59" fmla="*/ 100 f43 1"/>
                                  <a:gd name="f60" fmla="*/ 466 f42 1"/>
                                  <a:gd name="f61" fmla="*/ 120 f43 1"/>
                                  <a:gd name="f62" fmla="*/ 521 f42 1"/>
                                  <a:gd name="f63" fmla="*/ 141 f43 1"/>
                                  <a:gd name="f64" fmla="*/ 576 f42 1"/>
                                  <a:gd name="f65" fmla="*/ 152 f43 1"/>
                                  <a:gd name="f66" fmla="*/ 618 f42 1"/>
                                  <a:gd name="f67" fmla="*/ 154 f43 1"/>
                                  <a:gd name="f68" fmla="*/ 629 f42 1"/>
                                  <a:gd name="f69" fmla="*/ 140 f43 1"/>
                                  <a:gd name="f70" fmla="*/ 595 f42 1"/>
                                  <a:gd name="f71" fmla="*/ 115 f43 1"/>
                                  <a:gd name="f72" fmla="*/ 532 f42 1"/>
                                  <a:gd name="f73" fmla="*/ 93 f43 1"/>
                                  <a:gd name="f74" fmla="*/ 468 f42 1"/>
                                  <a:gd name="f75" fmla="*/ 67 f43 1"/>
                                  <a:gd name="f76" fmla="*/ 383 f42 1"/>
                                  <a:gd name="f77" fmla="*/ 47 f43 1"/>
                                  <a:gd name="f78" fmla="*/ 295 f42 1"/>
                                  <a:gd name="f79" fmla="*/ 28 f43 1"/>
                                  <a:gd name="f80" fmla="*/ 12 f43 1"/>
                                  <a:gd name="f81" fmla="*/ 104 f42 1"/>
                                  <a:gd name="f82" fmla="*/ f44 1 f2"/>
                                  <a:gd name="f83" fmla="*/ f47 1 154"/>
                                  <a:gd name="f84" fmla="*/ f48 1 629"/>
                                  <a:gd name="f85" fmla="*/ f49 1 154"/>
                                  <a:gd name="f86" fmla="*/ f50 1 629"/>
                                  <a:gd name="f87" fmla="*/ f51 1 154"/>
                                  <a:gd name="f88" fmla="*/ f52 1 629"/>
                                  <a:gd name="f89" fmla="*/ f53 1 154"/>
                                  <a:gd name="f90" fmla="*/ f54 1 629"/>
                                  <a:gd name="f91" fmla="*/ f55 1 154"/>
                                  <a:gd name="f92" fmla="*/ f56 1 629"/>
                                  <a:gd name="f93" fmla="*/ f57 1 154"/>
                                  <a:gd name="f94" fmla="*/ f58 1 629"/>
                                  <a:gd name="f95" fmla="*/ f59 1 154"/>
                                  <a:gd name="f96" fmla="*/ f60 1 629"/>
                                  <a:gd name="f97" fmla="*/ f61 1 154"/>
                                  <a:gd name="f98" fmla="*/ f62 1 629"/>
                                  <a:gd name="f99" fmla="*/ f63 1 154"/>
                                  <a:gd name="f100" fmla="*/ f64 1 629"/>
                                  <a:gd name="f101" fmla="*/ f65 1 154"/>
                                  <a:gd name="f102" fmla="*/ f66 1 629"/>
                                  <a:gd name="f103" fmla="*/ f67 1 154"/>
                                  <a:gd name="f104" fmla="*/ f68 1 629"/>
                                  <a:gd name="f105" fmla="*/ f69 1 154"/>
                                  <a:gd name="f106" fmla="*/ f70 1 629"/>
                                  <a:gd name="f107" fmla="*/ f71 1 154"/>
                                  <a:gd name="f108" fmla="*/ f72 1 629"/>
                                  <a:gd name="f109" fmla="*/ f73 1 154"/>
                                  <a:gd name="f110" fmla="*/ f74 1 629"/>
                                  <a:gd name="f111" fmla="*/ f75 1 154"/>
                                  <a:gd name="f112" fmla="*/ f76 1 629"/>
                                  <a:gd name="f113" fmla="*/ f77 1 154"/>
                                  <a:gd name="f114" fmla="*/ f78 1 629"/>
                                  <a:gd name="f115" fmla="*/ f79 1 154"/>
                                  <a:gd name="f116" fmla="*/ f80 1 154"/>
                                  <a:gd name="f117" fmla="*/ f81 1 629"/>
                                  <a:gd name="f118" fmla="*/ 0 1 f45"/>
                                  <a:gd name="f119" fmla="*/ f6 1 f45"/>
                                  <a:gd name="f120" fmla="*/ 0 1 f46"/>
                                  <a:gd name="f121" fmla="*/ f7 1 f46"/>
                                  <a:gd name="f122" fmla="+- f82 0 f1"/>
                                  <a:gd name="f123" fmla="*/ f83 1 f45"/>
                                  <a:gd name="f124" fmla="*/ f84 1 f46"/>
                                  <a:gd name="f125" fmla="*/ f85 1 f45"/>
                                  <a:gd name="f126" fmla="*/ f86 1 f46"/>
                                  <a:gd name="f127" fmla="*/ f87 1 f45"/>
                                  <a:gd name="f128" fmla="*/ f88 1 f46"/>
                                  <a:gd name="f129" fmla="*/ f89 1 f45"/>
                                  <a:gd name="f130" fmla="*/ f90 1 f46"/>
                                  <a:gd name="f131" fmla="*/ f91 1 f45"/>
                                  <a:gd name="f132" fmla="*/ f92 1 f46"/>
                                  <a:gd name="f133" fmla="*/ f93 1 f45"/>
                                  <a:gd name="f134" fmla="*/ f94 1 f46"/>
                                  <a:gd name="f135" fmla="*/ f95 1 f45"/>
                                  <a:gd name="f136" fmla="*/ f96 1 f46"/>
                                  <a:gd name="f137" fmla="*/ f97 1 f45"/>
                                  <a:gd name="f138" fmla="*/ f98 1 f46"/>
                                  <a:gd name="f139" fmla="*/ f99 1 f45"/>
                                  <a:gd name="f140" fmla="*/ f100 1 f46"/>
                                  <a:gd name="f141" fmla="*/ f101 1 f45"/>
                                  <a:gd name="f142" fmla="*/ f102 1 f46"/>
                                  <a:gd name="f143" fmla="*/ f103 1 f45"/>
                                  <a:gd name="f144" fmla="*/ f104 1 f46"/>
                                  <a:gd name="f145" fmla="*/ f105 1 f45"/>
                                  <a:gd name="f146" fmla="*/ f106 1 f46"/>
                                  <a:gd name="f147" fmla="*/ f107 1 f45"/>
                                  <a:gd name="f148" fmla="*/ f108 1 f46"/>
                                  <a:gd name="f149" fmla="*/ f109 1 f45"/>
                                  <a:gd name="f150" fmla="*/ f110 1 f46"/>
                                  <a:gd name="f151" fmla="*/ f111 1 f45"/>
                                  <a:gd name="f152" fmla="*/ f112 1 f46"/>
                                  <a:gd name="f153" fmla="*/ f113 1 f45"/>
                                  <a:gd name="f154" fmla="*/ f114 1 f46"/>
                                  <a:gd name="f155" fmla="*/ f115 1 f45"/>
                                  <a:gd name="f156" fmla="*/ f116 1 f45"/>
                                  <a:gd name="f157" fmla="*/ f117 1 f46"/>
                                  <a:gd name="f158" fmla="*/ f118 f40 1"/>
                                  <a:gd name="f159" fmla="*/ f119 f40 1"/>
                                  <a:gd name="f160" fmla="*/ f121 f41 1"/>
                                  <a:gd name="f161" fmla="*/ f120 f41 1"/>
                                  <a:gd name="f162" fmla="*/ f123 f40 1"/>
                                  <a:gd name="f163" fmla="*/ f124 f41 1"/>
                                  <a:gd name="f164" fmla="*/ f125 f40 1"/>
                                  <a:gd name="f165" fmla="*/ f126 f41 1"/>
                                  <a:gd name="f166" fmla="*/ f127 f40 1"/>
                                  <a:gd name="f167" fmla="*/ f128 f41 1"/>
                                  <a:gd name="f168" fmla="*/ f129 f40 1"/>
                                  <a:gd name="f169" fmla="*/ f130 f41 1"/>
                                  <a:gd name="f170" fmla="*/ f131 f40 1"/>
                                  <a:gd name="f171" fmla="*/ f132 f41 1"/>
                                  <a:gd name="f172" fmla="*/ f133 f40 1"/>
                                  <a:gd name="f173" fmla="*/ f134 f41 1"/>
                                  <a:gd name="f174" fmla="*/ f135 f40 1"/>
                                  <a:gd name="f175" fmla="*/ f136 f41 1"/>
                                  <a:gd name="f176" fmla="*/ f137 f40 1"/>
                                  <a:gd name="f177" fmla="*/ f138 f41 1"/>
                                  <a:gd name="f178" fmla="*/ f139 f40 1"/>
                                  <a:gd name="f179" fmla="*/ f140 f41 1"/>
                                  <a:gd name="f180" fmla="*/ f141 f40 1"/>
                                  <a:gd name="f181" fmla="*/ f142 f41 1"/>
                                  <a:gd name="f182" fmla="*/ f143 f40 1"/>
                                  <a:gd name="f183" fmla="*/ f144 f41 1"/>
                                  <a:gd name="f184" fmla="*/ f145 f40 1"/>
                                  <a:gd name="f185" fmla="*/ f146 f41 1"/>
                                  <a:gd name="f186" fmla="*/ f147 f40 1"/>
                                  <a:gd name="f187" fmla="*/ f148 f41 1"/>
                                  <a:gd name="f188" fmla="*/ f149 f40 1"/>
                                  <a:gd name="f189" fmla="*/ f150 f41 1"/>
                                  <a:gd name="f190" fmla="*/ f151 f40 1"/>
                                  <a:gd name="f191" fmla="*/ f152 f41 1"/>
                                  <a:gd name="f192" fmla="*/ f153 f40 1"/>
                                  <a:gd name="f193" fmla="*/ f154 f41 1"/>
                                  <a:gd name="f194" fmla="*/ f155 f40 1"/>
                                  <a:gd name="f195" fmla="*/ f156 f40 1"/>
                                  <a:gd name="f196" fmla="*/ f157 f4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22">
                                    <a:pos x="f162" y="f163"/>
                                  </a:cxn>
                                  <a:cxn ang="f122">
                                    <a:pos x="f164" y="f165"/>
                                  </a:cxn>
                                  <a:cxn ang="f122">
                                    <a:pos x="f166" y="f167"/>
                                  </a:cxn>
                                  <a:cxn ang="f122">
                                    <a:pos x="f168" y="f169"/>
                                  </a:cxn>
                                  <a:cxn ang="f122">
                                    <a:pos x="f170" y="f171"/>
                                  </a:cxn>
                                  <a:cxn ang="f122">
                                    <a:pos x="f172" y="f173"/>
                                  </a:cxn>
                                  <a:cxn ang="f122">
                                    <a:pos x="f174" y="f175"/>
                                  </a:cxn>
                                  <a:cxn ang="f122">
                                    <a:pos x="f176" y="f177"/>
                                  </a:cxn>
                                  <a:cxn ang="f122">
                                    <a:pos x="f178" y="f179"/>
                                  </a:cxn>
                                  <a:cxn ang="f122">
                                    <a:pos x="f180" y="f181"/>
                                  </a:cxn>
                                  <a:cxn ang="f122">
                                    <a:pos x="f182" y="f183"/>
                                  </a:cxn>
                                  <a:cxn ang="f122">
                                    <a:pos x="f184" y="f185"/>
                                  </a:cxn>
                                  <a:cxn ang="f122">
                                    <a:pos x="f186" y="f187"/>
                                  </a:cxn>
                                  <a:cxn ang="f122">
                                    <a:pos x="f188" y="f189"/>
                                  </a:cxn>
                                  <a:cxn ang="f122">
                                    <a:pos x="f190" y="f191"/>
                                  </a:cxn>
                                  <a:cxn ang="f122">
                                    <a:pos x="f192" y="f193"/>
                                  </a:cxn>
                                  <a:cxn ang="f122">
                                    <a:pos x="f194" y="f169"/>
                                  </a:cxn>
                                  <a:cxn ang="f122">
                                    <a:pos x="f195" y="f196"/>
                                  </a:cxn>
                                  <a:cxn ang="f122">
                                    <a:pos x="f162" y="f163"/>
                                  </a:cxn>
                                </a:cxnLst>
                                <a:rect l="f158" t="f161" r="f159" b="f160"/>
                                <a:pathLst>
                                  <a:path w="154" h="629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33"/>
                                    </a:lnTo>
                                    <a:lnTo>
                                      <a:pt x="f34" y="f35"/>
                                    </a:lnTo>
                                    <a:lnTo>
                                      <a:pt x="f36" y="f13"/>
                                    </a:lnTo>
                                    <a:lnTo>
                                      <a:pt x="f37" y="f38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1" name="Forme libre 25"/>
                            <wps:cNvSpPr/>
                            <wps:spPr>
                              <a:xfrm>
                                <a:off x="856043" y="5269706"/>
                                <a:ext cx="93543" cy="19167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3"/>
                                  <a:gd name="f7" fmla="val 69"/>
                                  <a:gd name="f8" fmla="val 24"/>
                                  <a:gd name="f9" fmla="val 12"/>
                                  <a:gd name="f10" fmla="val 35"/>
                                  <a:gd name="f11" fmla="+- 0 0 -90"/>
                                  <a:gd name="f12" fmla="*/ f3 1 33"/>
                                  <a:gd name="f13" fmla="*/ f4 1 69"/>
                                  <a:gd name="f14" fmla="+- f7 0 f5"/>
                                  <a:gd name="f15" fmla="+- f6 0 f5"/>
                                  <a:gd name="f16" fmla="*/ f11 f0 1"/>
                                  <a:gd name="f17" fmla="*/ f15 1 33"/>
                                  <a:gd name="f18" fmla="*/ f14 1 69"/>
                                  <a:gd name="f19" fmla="*/ 0 f15 1"/>
                                  <a:gd name="f20" fmla="*/ 0 f14 1"/>
                                  <a:gd name="f21" fmla="*/ 33 f15 1"/>
                                  <a:gd name="f22" fmla="*/ 69 f14 1"/>
                                  <a:gd name="f23" fmla="*/ 24 f15 1"/>
                                  <a:gd name="f24" fmla="*/ 12 f15 1"/>
                                  <a:gd name="f25" fmla="*/ 35 f14 1"/>
                                  <a:gd name="f26" fmla="*/ f16 1 f2"/>
                                  <a:gd name="f27" fmla="*/ f19 1 33"/>
                                  <a:gd name="f28" fmla="*/ f20 1 69"/>
                                  <a:gd name="f29" fmla="*/ f21 1 33"/>
                                  <a:gd name="f30" fmla="*/ f22 1 69"/>
                                  <a:gd name="f31" fmla="*/ f23 1 33"/>
                                  <a:gd name="f32" fmla="*/ f24 1 33"/>
                                  <a:gd name="f33" fmla="*/ f25 1 69"/>
                                  <a:gd name="f34" fmla="*/ 0 1 f17"/>
                                  <a:gd name="f35" fmla="*/ f6 1 f17"/>
                                  <a:gd name="f36" fmla="*/ 0 1 f18"/>
                                  <a:gd name="f37" fmla="*/ f7 1 f18"/>
                                  <a:gd name="f38" fmla="+- f26 0 f1"/>
                                  <a:gd name="f39" fmla="*/ f27 1 f17"/>
                                  <a:gd name="f40" fmla="*/ f28 1 f18"/>
                                  <a:gd name="f41" fmla="*/ f29 1 f17"/>
                                  <a:gd name="f42" fmla="*/ f30 1 f18"/>
                                  <a:gd name="f43" fmla="*/ f31 1 f17"/>
                                  <a:gd name="f44" fmla="*/ f32 1 f17"/>
                                  <a:gd name="f45" fmla="*/ f33 1 f18"/>
                                  <a:gd name="f46" fmla="*/ f34 f12 1"/>
                                  <a:gd name="f47" fmla="*/ f35 f12 1"/>
                                  <a:gd name="f48" fmla="*/ f37 f13 1"/>
                                  <a:gd name="f49" fmla="*/ f36 f13 1"/>
                                  <a:gd name="f50" fmla="*/ f39 f12 1"/>
                                  <a:gd name="f51" fmla="*/ f40 f13 1"/>
                                  <a:gd name="f52" fmla="*/ f41 f12 1"/>
                                  <a:gd name="f53" fmla="*/ f42 f13 1"/>
                                  <a:gd name="f54" fmla="*/ f43 f12 1"/>
                                  <a:gd name="f55" fmla="*/ f44 f12 1"/>
                                  <a:gd name="f56" fmla="*/ f45 f13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8">
                                    <a:pos x="f50" y="f51"/>
                                  </a:cxn>
                                  <a:cxn ang="f38">
                                    <a:pos x="f52" y="f53"/>
                                  </a:cxn>
                                  <a:cxn ang="f38">
                                    <a:pos x="f54" y="f53"/>
                                  </a:cxn>
                                  <a:cxn ang="f38">
                                    <a:pos x="f55" y="f56"/>
                                  </a:cxn>
                                  <a:cxn ang="f38">
                                    <a:pos x="f50" y="f51"/>
                                  </a:cxn>
                                </a:cxnLst>
                                <a:rect l="f46" t="f49" r="f47" b="f48"/>
                                <a:pathLst>
                                  <a:path w="33" h="69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2" name="Forme libre 26"/>
                            <wps:cNvSpPr/>
                            <wps:spPr>
                              <a:xfrm>
                                <a:off x="382667" y="3397389"/>
                                <a:ext cx="42519" cy="258345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"/>
                                  <a:gd name="f7" fmla="val 93"/>
                                  <a:gd name="f8" fmla="val 9"/>
                                  <a:gd name="f9" fmla="val 37"/>
                                  <a:gd name="f10" fmla="val 40"/>
                                  <a:gd name="f11" fmla="val 5"/>
                                  <a:gd name="f12" fmla="val 49"/>
                                  <a:gd name="f13" fmla="+- 0 0 -90"/>
                                  <a:gd name="f14" fmla="*/ f3 1 15"/>
                                  <a:gd name="f15" fmla="*/ f4 1 93"/>
                                  <a:gd name="f16" fmla="+- f7 0 f5"/>
                                  <a:gd name="f17" fmla="+- f6 0 f5"/>
                                  <a:gd name="f18" fmla="*/ f13 f0 1"/>
                                  <a:gd name="f19" fmla="*/ f17 1 15"/>
                                  <a:gd name="f20" fmla="*/ f16 1 93"/>
                                  <a:gd name="f21" fmla="*/ 0 f17 1"/>
                                  <a:gd name="f22" fmla="*/ 0 f16 1"/>
                                  <a:gd name="f23" fmla="*/ 9 f17 1"/>
                                  <a:gd name="f24" fmla="*/ 37 f16 1"/>
                                  <a:gd name="f25" fmla="*/ 40 f16 1"/>
                                  <a:gd name="f26" fmla="*/ 15 f17 1"/>
                                  <a:gd name="f27" fmla="*/ 93 f16 1"/>
                                  <a:gd name="f28" fmla="*/ 5 f17 1"/>
                                  <a:gd name="f29" fmla="*/ 49 f16 1"/>
                                  <a:gd name="f30" fmla="*/ f18 1 f2"/>
                                  <a:gd name="f31" fmla="*/ f21 1 15"/>
                                  <a:gd name="f32" fmla="*/ f22 1 93"/>
                                  <a:gd name="f33" fmla="*/ f23 1 15"/>
                                  <a:gd name="f34" fmla="*/ f24 1 93"/>
                                  <a:gd name="f35" fmla="*/ f25 1 93"/>
                                  <a:gd name="f36" fmla="*/ f26 1 15"/>
                                  <a:gd name="f37" fmla="*/ f27 1 93"/>
                                  <a:gd name="f38" fmla="*/ f28 1 15"/>
                                  <a:gd name="f39" fmla="*/ f29 1 93"/>
                                  <a:gd name="f40" fmla="*/ 0 1 f19"/>
                                  <a:gd name="f41" fmla="*/ f6 1 f19"/>
                                  <a:gd name="f42" fmla="*/ 0 1 f20"/>
                                  <a:gd name="f43" fmla="*/ f7 1 f20"/>
                                  <a:gd name="f44" fmla="+- f30 0 f1"/>
                                  <a:gd name="f45" fmla="*/ f31 1 f19"/>
                                  <a:gd name="f46" fmla="*/ f32 1 f20"/>
                                  <a:gd name="f47" fmla="*/ f33 1 f19"/>
                                  <a:gd name="f48" fmla="*/ f34 1 f20"/>
                                  <a:gd name="f49" fmla="*/ f35 1 f20"/>
                                  <a:gd name="f50" fmla="*/ f36 1 f19"/>
                                  <a:gd name="f51" fmla="*/ f37 1 f20"/>
                                  <a:gd name="f52" fmla="*/ f38 1 f19"/>
                                  <a:gd name="f53" fmla="*/ f39 1 f20"/>
                                  <a:gd name="f54" fmla="*/ f40 f14 1"/>
                                  <a:gd name="f55" fmla="*/ f41 f14 1"/>
                                  <a:gd name="f56" fmla="*/ f43 f15 1"/>
                                  <a:gd name="f57" fmla="*/ f42 f15 1"/>
                                  <a:gd name="f58" fmla="*/ f45 f14 1"/>
                                  <a:gd name="f59" fmla="*/ f46 f15 1"/>
                                  <a:gd name="f60" fmla="*/ f47 f14 1"/>
                                  <a:gd name="f61" fmla="*/ f48 f15 1"/>
                                  <a:gd name="f62" fmla="*/ f49 f15 1"/>
                                  <a:gd name="f63" fmla="*/ f50 f14 1"/>
                                  <a:gd name="f64" fmla="*/ f51 f15 1"/>
                                  <a:gd name="f65" fmla="*/ f52 f14 1"/>
                                  <a:gd name="f66" fmla="*/ f53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4">
                                    <a:pos x="f58" y="f59"/>
                                  </a:cxn>
                                  <a:cxn ang="f44">
                                    <a:pos x="f60" y="f61"/>
                                  </a:cxn>
                                  <a:cxn ang="f44">
                                    <a:pos x="f60" y="f62"/>
                                  </a:cxn>
                                  <a:cxn ang="f44">
                                    <a:pos x="f63" y="f64"/>
                                  </a:cxn>
                                  <a:cxn ang="f44">
                                    <a:pos x="f65" y="f66"/>
                                  </a:cxn>
                                  <a:cxn ang="f44">
                                    <a:pos x="f58" y="f59"/>
                                  </a:cxn>
                                </a:cxnLst>
                                <a:rect l="f54" t="f57" r="f55" b="f56"/>
                                <a:pathLst>
                                  <a:path w="15" h="93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8" y="f10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1" y="f12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3" name="Forme libre 27"/>
                            <wps:cNvSpPr/>
                            <wps:spPr>
                              <a:xfrm>
                                <a:off x="753996" y="2586243"/>
                                <a:ext cx="1116829" cy="2127881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94"/>
                                  <a:gd name="f7" fmla="val 766"/>
                                  <a:gd name="f8" fmla="val 356"/>
                                  <a:gd name="f9" fmla="val 38"/>
                                  <a:gd name="f10" fmla="val 319"/>
                                  <a:gd name="f11" fmla="val 77"/>
                                  <a:gd name="f12" fmla="val 284"/>
                                  <a:gd name="f13" fmla="val 117"/>
                                  <a:gd name="f14" fmla="val 249"/>
                                  <a:gd name="f15" fmla="val 160"/>
                                  <a:gd name="f16" fmla="val 207"/>
                                  <a:gd name="f17" fmla="val 218"/>
                                  <a:gd name="f18" fmla="val 168"/>
                                  <a:gd name="f19" fmla="val 276"/>
                                  <a:gd name="f20" fmla="val 131"/>
                                  <a:gd name="f21" fmla="val 339"/>
                                  <a:gd name="f22" fmla="val 98"/>
                                  <a:gd name="f23" fmla="val 402"/>
                                  <a:gd name="f24" fmla="val 69"/>
                                  <a:gd name="f25" fmla="val 467"/>
                                  <a:gd name="f26" fmla="val 45"/>
                                  <a:gd name="f27" fmla="val 535"/>
                                  <a:gd name="f28" fmla="val 26"/>
                                  <a:gd name="f29" fmla="val 604"/>
                                  <a:gd name="f30" fmla="val 14"/>
                                  <a:gd name="f31" fmla="val 673"/>
                                  <a:gd name="f32" fmla="val 7"/>
                                  <a:gd name="f33" fmla="val 746"/>
                                  <a:gd name="f34" fmla="val 6"/>
                                  <a:gd name="f35" fmla="val 749"/>
                                  <a:gd name="f36" fmla="val 1"/>
                                  <a:gd name="f37" fmla="val 744"/>
                                  <a:gd name="f38" fmla="val 21"/>
                                  <a:gd name="f39" fmla="val 603"/>
                                  <a:gd name="f40" fmla="val 40"/>
                                  <a:gd name="f41" fmla="val 533"/>
                                  <a:gd name="f42" fmla="val 65"/>
                                  <a:gd name="f43" fmla="val 466"/>
                                  <a:gd name="f44" fmla="val 94"/>
                                  <a:gd name="f45" fmla="val 400"/>
                                  <a:gd name="f46" fmla="val 127"/>
                                  <a:gd name="f47" fmla="val 336"/>
                                  <a:gd name="f48" fmla="val 164"/>
                                  <a:gd name="f49" fmla="val 275"/>
                                  <a:gd name="f50" fmla="val 204"/>
                                  <a:gd name="f51" fmla="val 215"/>
                                  <a:gd name="f52" fmla="val 248"/>
                                  <a:gd name="f53" fmla="val 158"/>
                                  <a:gd name="f54" fmla="val 282"/>
                                  <a:gd name="f55" fmla="val 116"/>
                                  <a:gd name="f56" fmla="val 318"/>
                                  <a:gd name="f57" fmla="val 76"/>
                                  <a:gd name="f58" fmla="val 354"/>
                                  <a:gd name="f59" fmla="val 37"/>
                                  <a:gd name="f60" fmla="+- 0 0 -90"/>
                                  <a:gd name="f61" fmla="*/ f3 1 394"/>
                                  <a:gd name="f62" fmla="*/ f4 1 766"/>
                                  <a:gd name="f63" fmla="+- f7 0 f5"/>
                                  <a:gd name="f64" fmla="+- f6 0 f5"/>
                                  <a:gd name="f65" fmla="*/ f60 f0 1"/>
                                  <a:gd name="f66" fmla="*/ f64 1 394"/>
                                  <a:gd name="f67" fmla="*/ f63 1 766"/>
                                  <a:gd name="f68" fmla="*/ 394 f64 1"/>
                                  <a:gd name="f69" fmla="*/ 0 f63 1"/>
                                  <a:gd name="f70" fmla="*/ 356 f64 1"/>
                                  <a:gd name="f71" fmla="*/ 38 f63 1"/>
                                  <a:gd name="f72" fmla="*/ 319 f64 1"/>
                                  <a:gd name="f73" fmla="*/ 77 f63 1"/>
                                  <a:gd name="f74" fmla="*/ 284 f64 1"/>
                                  <a:gd name="f75" fmla="*/ 117 f63 1"/>
                                  <a:gd name="f76" fmla="*/ 249 f64 1"/>
                                  <a:gd name="f77" fmla="*/ 160 f63 1"/>
                                  <a:gd name="f78" fmla="*/ 207 f64 1"/>
                                  <a:gd name="f79" fmla="*/ 218 f63 1"/>
                                  <a:gd name="f80" fmla="*/ 168 f64 1"/>
                                  <a:gd name="f81" fmla="*/ 276 f63 1"/>
                                  <a:gd name="f82" fmla="*/ 131 f64 1"/>
                                  <a:gd name="f83" fmla="*/ 339 f63 1"/>
                                  <a:gd name="f84" fmla="*/ 98 f64 1"/>
                                  <a:gd name="f85" fmla="*/ 402 f63 1"/>
                                  <a:gd name="f86" fmla="*/ 69 f64 1"/>
                                  <a:gd name="f87" fmla="*/ 467 f63 1"/>
                                  <a:gd name="f88" fmla="*/ 45 f64 1"/>
                                  <a:gd name="f89" fmla="*/ 535 f63 1"/>
                                  <a:gd name="f90" fmla="*/ 26 f64 1"/>
                                  <a:gd name="f91" fmla="*/ 604 f63 1"/>
                                  <a:gd name="f92" fmla="*/ 14 f64 1"/>
                                  <a:gd name="f93" fmla="*/ 673 f63 1"/>
                                  <a:gd name="f94" fmla="*/ 7 f64 1"/>
                                  <a:gd name="f95" fmla="*/ 746 f63 1"/>
                                  <a:gd name="f96" fmla="*/ 6 f64 1"/>
                                  <a:gd name="f97" fmla="*/ 766 f63 1"/>
                                  <a:gd name="f98" fmla="*/ 0 f64 1"/>
                                  <a:gd name="f99" fmla="*/ 749 f63 1"/>
                                  <a:gd name="f100" fmla="*/ 1 f64 1"/>
                                  <a:gd name="f101" fmla="*/ 744 f63 1"/>
                                  <a:gd name="f102" fmla="*/ 21 f64 1"/>
                                  <a:gd name="f103" fmla="*/ 603 f63 1"/>
                                  <a:gd name="f104" fmla="*/ 40 f64 1"/>
                                  <a:gd name="f105" fmla="*/ 533 f63 1"/>
                                  <a:gd name="f106" fmla="*/ 65 f64 1"/>
                                  <a:gd name="f107" fmla="*/ 466 f63 1"/>
                                  <a:gd name="f108" fmla="*/ 94 f64 1"/>
                                  <a:gd name="f109" fmla="*/ 400 f63 1"/>
                                  <a:gd name="f110" fmla="*/ 127 f64 1"/>
                                  <a:gd name="f111" fmla="*/ 336 f63 1"/>
                                  <a:gd name="f112" fmla="*/ 164 f64 1"/>
                                  <a:gd name="f113" fmla="*/ 275 f63 1"/>
                                  <a:gd name="f114" fmla="*/ 204 f64 1"/>
                                  <a:gd name="f115" fmla="*/ 215 f63 1"/>
                                  <a:gd name="f116" fmla="*/ 248 f64 1"/>
                                  <a:gd name="f117" fmla="*/ 158 f63 1"/>
                                  <a:gd name="f118" fmla="*/ 282 f64 1"/>
                                  <a:gd name="f119" fmla="*/ 116 f63 1"/>
                                  <a:gd name="f120" fmla="*/ 318 f64 1"/>
                                  <a:gd name="f121" fmla="*/ 76 f63 1"/>
                                  <a:gd name="f122" fmla="*/ 354 f64 1"/>
                                  <a:gd name="f123" fmla="*/ 37 f63 1"/>
                                  <a:gd name="f124" fmla="*/ f65 1 f2"/>
                                  <a:gd name="f125" fmla="*/ f68 1 394"/>
                                  <a:gd name="f126" fmla="*/ f69 1 766"/>
                                  <a:gd name="f127" fmla="*/ f70 1 394"/>
                                  <a:gd name="f128" fmla="*/ f71 1 766"/>
                                  <a:gd name="f129" fmla="*/ f72 1 394"/>
                                  <a:gd name="f130" fmla="*/ f73 1 766"/>
                                  <a:gd name="f131" fmla="*/ f74 1 394"/>
                                  <a:gd name="f132" fmla="*/ f75 1 766"/>
                                  <a:gd name="f133" fmla="*/ f76 1 394"/>
                                  <a:gd name="f134" fmla="*/ f77 1 766"/>
                                  <a:gd name="f135" fmla="*/ f78 1 394"/>
                                  <a:gd name="f136" fmla="*/ f79 1 766"/>
                                  <a:gd name="f137" fmla="*/ f80 1 394"/>
                                  <a:gd name="f138" fmla="*/ f81 1 766"/>
                                  <a:gd name="f139" fmla="*/ f82 1 394"/>
                                  <a:gd name="f140" fmla="*/ f83 1 766"/>
                                  <a:gd name="f141" fmla="*/ f84 1 394"/>
                                  <a:gd name="f142" fmla="*/ f85 1 766"/>
                                  <a:gd name="f143" fmla="*/ f86 1 394"/>
                                  <a:gd name="f144" fmla="*/ f87 1 766"/>
                                  <a:gd name="f145" fmla="*/ f88 1 394"/>
                                  <a:gd name="f146" fmla="*/ f89 1 766"/>
                                  <a:gd name="f147" fmla="*/ f90 1 394"/>
                                  <a:gd name="f148" fmla="*/ f91 1 766"/>
                                  <a:gd name="f149" fmla="*/ f92 1 394"/>
                                  <a:gd name="f150" fmla="*/ f93 1 766"/>
                                  <a:gd name="f151" fmla="*/ f94 1 394"/>
                                  <a:gd name="f152" fmla="*/ f95 1 766"/>
                                  <a:gd name="f153" fmla="*/ f96 1 394"/>
                                  <a:gd name="f154" fmla="*/ f97 1 766"/>
                                  <a:gd name="f155" fmla="*/ f98 1 394"/>
                                  <a:gd name="f156" fmla="*/ f99 1 766"/>
                                  <a:gd name="f157" fmla="*/ f100 1 394"/>
                                  <a:gd name="f158" fmla="*/ f101 1 766"/>
                                  <a:gd name="f159" fmla="*/ f102 1 394"/>
                                  <a:gd name="f160" fmla="*/ f103 1 766"/>
                                  <a:gd name="f161" fmla="*/ f104 1 394"/>
                                  <a:gd name="f162" fmla="*/ f105 1 766"/>
                                  <a:gd name="f163" fmla="*/ f106 1 394"/>
                                  <a:gd name="f164" fmla="*/ f107 1 766"/>
                                  <a:gd name="f165" fmla="*/ f108 1 394"/>
                                  <a:gd name="f166" fmla="*/ f109 1 766"/>
                                  <a:gd name="f167" fmla="*/ f110 1 394"/>
                                  <a:gd name="f168" fmla="*/ f111 1 766"/>
                                  <a:gd name="f169" fmla="*/ f112 1 394"/>
                                  <a:gd name="f170" fmla="*/ f113 1 766"/>
                                  <a:gd name="f171" fmla="*/ f114 1 394"/>
                                  <a:gd name="f172" fmla="*/ f115 1 766"/>
                                  <a:gd name="f173" fmla="*/ f116 1 394"/>
                                  <a:gd name="f174" fmla="*/ f117 1 766"/>
                                  <a:gd name="f175" fmla="*/ f118 1 394"/>
                                  <a:gd name="f176" fmla="*/ f119 1 766"/>
                                  <a:gd name="f177" fmla="*/ f120 1 394"/>
                                  <a:gd name="f178" fmla="*/ f121 1 766"/>
                                  <a:gd name="f179" fmla="*/ f122 1 394"/>
                                  <a:gd name="f180" fmla="*/ f123 1 766"/>
                                  <a:gd name="f181" fmla="*/ 0 1 f66"/>
                                  <a:gd name="f182" fmla="*/ f6 1 f66"/>
                                  <a:gd name="f183" fmla="*/ 0 1 f67"/>
                                  <a:gd name="f184" fmla="*/ f7 1 f67"/>
                                  <a:gd name="f185" fmla="+- f124 0 f1"/>
                                  <a:gd name="f186" fmla="*/ f125 1 f66"/>
                                  <a:gd name="f187" fmla="*/ f126 1 f67"/>
                                  <a:gd name="f188" fmla="*/ f127 1 f66"/>
                                  <a:gd name="f189" fmla="*/ f128 1 f67"/>
                                  <a:gd name="f190" fmla="*/ f129 1 f66"/>
                                  <a:gd name="f191" fmla="*/ f130 1 f67"/>
                                  <a:gd name="f192" fmla="*/ f131 1 f66"/>
                                  <a:gd name="f193" fmla="*/ f132 1 f67"/>
                                  <a:gd name="f194" fmla="*/ f133 1 f66"/>
                                  <a:gd name="f195" fmla="*/ f134 1 f67"/>
                                  <a:gd name="f196" fmla="*/ f135 1 f66"/>
                                  <a:gd name="f197" fmla="*/ f136 1 f67"/>
                                  <a:gd name="f198" fmla="*/ f137 1 f66"/>
                                  <a:gd name="f199" fmla="*/ f138 1 f67"/>
                                  <a:gd name="f200" fmla="*/ f139 1 f66"/>
                                  <a:gd name="f201" fmla="*/ f140 1 f67"/>
                                  <a:gd name="f202" fmla="*/ f141 1 f66"/>
                                  <a:gd name="f203" fmla="*/ f142 1 f67"/>
                                  <a:gd name="f204" fmla="*/ f143 1 f66"/>
                                  <a:gd name="f205" fmla="*/ f144 1 f67"/>
                                  <a:gd name="f206" fmla="*/ f145 1 f66"/>
                                  <a:gd name="f207" fmla="*/ f146 1 f67"/>
                                  <a:gd name="f208" fmla="*/ f147 1 f66"/>
                                  <a:gd name="f209" fmla="*/ f148 1 f67"/>
                                  <a:gd name="f210" fmla="*/ f149 1 f66"/>
                                  <a:gd name="f211" fmla="*/ f150 1 f67"/>
                                  <a:gd name="f212" fmla="*/ f151 1 f66"/>
                                  <a:gd name="f213" fmla="*/ f152 1 f67"/>
                                  <a:gd name="f214" fmla="*/ f153 1 f66"/>
                                  <a:gd name="f215" fmla="*/ f154 1 f67"/>
                                  <a:gd name="f216" fmla="*/ f155 1 f66"/>
                                  <a:gd name="f217" fmla="*/ f156 1 f67"/>
                                  <a:gd name="f218" fmla="*/ f157 1 f66"/>
                                  <a:gd name="f219" fmla="*/ f158 1 f67"/>
                                  <a:gd name="f220" fmla="*/ f159 1 f66"/>
                                  <a:gd name="f221" fmla="*/ f160 1 f67"/>
                                  <a:gd name="f222" fmla="*/ f161 1 f66"/>
                                  <a:gd name="f223" fmla="*/ f162 1 f67"/>
                                  <a:gd name="f224" fmla="*/ f163 1 f66"/>
                                  <a:gd name="f225" fmla="*/ f164 1 f67"/>
                                  <a:gd name="f226" fmla="*/ f165 1 f66"/>
                                  <a:gd name="f227" fmla="*/ f166 1 f67"/>
                                  <a:gd name="f228" fmla="*/ f167 1 f66"/>
                                  <a:gd name="f229" fmla="*/ f168 1 f67"/>
                                  <a:gd name="f230" fmla="*/ f169 1 f66"/>
                                  <a:gd name="f231" fmla="*/ f170 1 f67"/>
                                  <a:gd name="f232" fmla="*/ f171 1 f66"/>
                                  <a:gd name="f233" fmla="*/ f172 1 f67"/>
                                  <a:gd name="f234" fmla="*/ f173 1 f66"/>
                                  <a:gd name="f235" fmla="*/ f174 1 f67"/>
                                  <a:gd name="f236" fmla="*/ f175 1 f66"/>
                                  <a:gd name="f237" fmla="*/ f176 1 f67"/>
                                  <a:gd name="f238" fmla="*/ f177 1 f66"/>
                                  <a:gd name="f239" fmla="*/ f178 1 f67"/>
                                  <a:gd name="f240" fmla="*/ f179 1 f66"/>
                                  <a:gd name="f241" fmla="*/ f180 1 f67"/>
                                  <a:gd name="f242" fmla="*/ f181 f61 1"/>
                                  <a:gd name="f243" fmla="*/ f182 f61 1"/>
                                  <a:gd name="f244" fmla="*/ f184 f62 1"/>
                                  <a:gd name="f245" fmla="*/ f183 f62 1"/>
                                  <a:gd name="f246" fmla="*/ f186 f61 1"/>
                                  <a:gd name="f247" fmla="*/ f187 f62 1"/>
                                  <a:gd name="f248" fmla="*/ f188 f61 1"/>
                                  <a:gd name="f249" fmla="*/ f189 f62 1"/>
                                  <a:gd name="f250" fmla="*/ f190 f61 1"/>
                                  <a:gd name="f251" fmla="*/ f191 f62 1"/>
                                  <a:gd name="f252" fmla="*/ f192 f61 1"/>
                                  <a:gd name="f253" fmla="*/ f193 f62 1"/>
                                  <a:gd name="f254" fmla="*/ f194 f61 1"/>
                                  <a:gd name="f255" fmla="*/ f195 f62 1"/>
                                  <a:gd name="f256" fmla="*/ f196 f61 1"/>
                                  <a:gd name="f257" fmla="*/ f197 f62 1"/>
                                  <a:gd name="f258" fmla="*/ f198 f61 1"/>
                                  <a:gd name="f259" fmla="*/ f199 f62 1"/>
                                  <a:gd name="f260" fmla="*/ f200 f61 1"/>
                                  <a:gd name="f261" fmla="*/ f201 f62 1"/>
                                  <a:gd name="f262" fmla="*/ f202 f61 1"/>
                                  <a:gd name="f263" fmla="*/ f203 f62 1"/>
                                  <a:gd name="f264" fmla="*/ f204 f61 1"/>
                                  <a:gd name="f265" fmla="*/ f205 f62 1"/>
                                  <a:gd name="f266" fmla="*/ f206 f61 1"/>
                                  <a:gd name="f267" fmla="*/ f207 f62 1"/>
                                  <a:gd name="f268" fmla="*/ f208 f61 1"/>
                                  <a:gd name="f269" fmla="*/ f209 f62 1"/>
                                  <a:gd name="f270" fmla="*/ f210 f61 1"/>
                                  <a:gd name="f271" fmla="*/ f211 f62 1"/>
                                  <a:gd name="f272" fmla="*/ f212 f61 1"/>
                                  <a:gd name="f273" fmla="*/ f213 f62 1"/>
                                  <a:gd name="f274" fmla="*/ f214 f61 1"/>
                                  <a:gd name="f275" fmla="*/ f215 f62 1"/>
                                  <a:gd name="f276" fmla="*/ f216 f61 1"/>
                                  <a:gd name="f277" fmla="*/ f217 f62 1"/>
                                  <a:gd name="f278" fmla="*/ f218 f61 1"/>
                                  <a:gd name="f279" fmla="*/ f219 f62 1"/>
                                  <a:gd name="f280" fmla="*/ f220 f61 1"/>
                                  <a:gd name="f281" fmla="*/ f221 f62 1"/>
                                  <a:gd name="f282" fmla="*/ f222 f61 1"/>
                                  <a:gd name="f283" fmla="*/ f223 f62 1"/>
                                  <a:gd name="f284" fmla="*/ f224 f61 1"/>
                                  <a:gd name="f285" fmla="*/ f225 f62 1"/>
                                  <a:gd name="f286" fmla="*/ f226 f61 1"/>
                                  <a:gd name="f287" fmla="*/ f227 f62 1"/>
                                  <a:gd name="f288" fmla="*/ f228 f61 1"/>
                                  <a:gd name="f289" fmla="*/ f229 f62 1"/>
                                  <a:gd name="f290" fmla="*/ f230 f61 1"/>
                                  <a:gd name="f291" fmla="*/ f231 f62 1"/>
                                  <a:gd name="f292" fmla="*/ f232 f61 1"/>
                                  <a:gd name="f293" fmla="*/ f233 f62 1"/>
                                  <a:gd name="f294" fmla="*/ f234 f61 1"/>
                                  <a:gd name="f295" fmla="*/ f235 f62 1"/>
                                  <a:gd name="f296" fmla="*/ f236 f61 1"/>
                                  <a:gd name="f297" fmla="*/ f237 f62 1"/>
                                  <a:gd name="f298" fmla="*/ f238 f61 1"/>
                                  <a:gd name="f299" fmla="*/ f239 f62 1"/>
                                  <a:gd name="f300" fmla="*/ f240 f61 1"/>
                                  <a:gd name="f301" fmla="*/ f241 f62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85">
                                    <a:pos x="f246" y="f247"/>
                                  </a:cxn>
                                  <a:cxn ang="f185">
                                    <a:pos x="f246" y="f247"/>
                                  </a:cxn>
                                  <a:cxn ang="f185">
                                    <a:pos x="f248" y="f249"/>
                                  </a:cxn>
                                  <a:cxn ang="f185">
                                    <a:pos x="f250" y="f251"/>
                                  </a:cxn>
                                  <a:cxn ang="f185">
                                    <a:pos x="f252" y="f253"/>
                                  </a:cxn>
                                  <a:cxn ang="f185">
                                    <a:pos x="f254" y="f255"/>
                                  </a:cxn>
                                  <a:cxn ang="f185">
                                    <a:pos x="f256" y="f257"/>
                                  </a:cxn>
                                  <a:cxn ang="f185">
                                    <a:pos x="f258" y="f259"/>
                                  </a:cxn>
                                  <a:cxn ang="f185">
                                    <a:pos x="f260" y="f261"/>
                                  </a:cxn>
                                  <a:cxn ang="f185">
                                    <a:pos x="f262" y="f263"/>
                                  </a:cxn>
                                  <a:cxn ang="f185">
                                    <a:pos x="f264" y="f265"/>
                                  </a:cxn>
                                  <a:cxn ang="f185">
                                    <a:pos x="f266" y="f267"/>
                                  </a:cxn>
                                  <a:cxn ang="f185">
                                    <a:pos x="f268" y="f269"/>
                                  </a:cxn>
                                  <a:cxn ang="f185">
                                    <a:pos x="f270" y="f271"/>
                                  </a:cxn>
                                  <a:cxn ang="f185">
                                    <a:pos x="f272" y="f273"/>
                                  </a:cxn>
                                  <a:cxn ang="f185">
                                    <a:pos x="f274" y="f275"/>
                                  </a:cxn>
                                  <a:cxn ang="f185">
                                    <a:pos x="f276" y="f277"/>
                                  </a:cxn>
                                  <a:cxn ang="f185">
                                    <a:pos x="f278" y="f279"/>
                                  </a:cxn>
                                  <a:cxn ang="f185">
                                    <a:pos x="f272" y="f271"/>
                                  </a:cxn>
                                  <a:cxn ang="f185">
                                    <a:pos x="f280" y="f281"/>
                                  </a:cxn>
                                  <a:cxn ang="f185">
                                    <a:pos x="f282" y="f283"/>
                                  </a:cxn>
                                  <a:cxn ang="f185">
                                    <a:pos x="f284" y="f285"/>
                                  </a:cxn>
                                  <a:cxn ang="f185">
                                    <a:pos x="f286" y="f287"/>
                                  </a:cxn>
                                  <a:cxn ang="f185">
                                    <a:pos x="f288" y="f289"/>
                                  </a:cxn>
                                  <a:cxn ang="f185">
                                    <a:pos x="f290" y="f291"/>
                                  </a:cxn>
                                  <a:cxn ang="f185">
                                    <a:pos x="f292" y="f293"/>
                                  </a:cxn>
                                  <a:cxn ang="f185">
                                    <a:pos x="f294" y="f295"/>
                                  </a:cxn>
                                  <a:cxn ang="f185">
                                    <a:pos x="f296" y="f297"/>
                                  </a:cxn>
                                  <a:cxn ang="f185">
                                    <a:pos x="f298" y="f299"/>
                                  </a:cxn>
                                  <a:cxn ang="f185">
                                    <a:pos x="f300" y="f301"/>
                                  </a:cxn>
                                  <a:cxn ang="f185">
                                    <a:pos x="f246" y="f247"/>
                                  </a:cxn>
                                </a:cxnLst>
                                <a:rect l="f242" t="f245" r="f243" b="f244"/>
                                <a:pathLst>
                                  <a:path w="394" h="766">
                                    <a:moveTo>
                                      <a:pt x="f6" y="f5"/>
                                    </a:moveTo>
                                    <a:lnTo>
                                      <a:pt x="f6" y="f5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33"/>
                                    </a:lnTo>
                                    <a:lnTo>
                                      <a:pt x="f34" y="f7"/>
                                    </a:lnTo>
                                    <a:lnTo>
                                      <a:pt x="f5" y="f35"/>
                                    </a:lnTo>
                                    <a:lnTo>
                                      <a:pt x="f36" y="f37"/>
                                    </a:lnTo>
                                    <a:lnTo>
                                      <a:pt x="f32" y="f31"/>
                                    </a:lnTo>
                                    <a:lnTo>
                                      <a:pt x="f38" y="f39"/>
                                    </a:lnTo>
                                    <a:lnTo>
                                      <a:pt x="f40" y="f41"/>
                                    </a:lnTo>
                                    <a:lnTo>
                                      <a:pt x="f42" y="f43"/>
                                    </a:lnTo>
                                    <a:lnTo>
                                      <a:pt x="f44" y="f45"/>
                                    </a:lnTo>
                                    <a:lnTo>
                                      <a:pt x="f46" y="f47"/>
                                    </a:lnTo>
                                    <a:lnTo>
                                      <a:pt x="f48" y="f49"/>
                                    </a:lnTo>
                                    <a:lnTo>
                                      <a:pt x="f50" y="f51"/>
                                    </a:lnTo>
                                    <a:lnTo>
                                      <a:pt x="f52" y="f53"/>
                                    </a:lnTo>
                                    <a:lnTo>
                                      <a:pt x="f54" y="f55"/>
                                    </a:lnTo>
                                    <a:lnTo>
                                      <a:pt x="f56" y="f57"/>
                                    </a:lnTo>
                                    <a:lnTo>
                                      <a:pt x="f58" y="f59"/>
                                    </a:lnTo>
                                    <a:lnTo>
                                      <a:pt x="f6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4" name="Forme libre 28"/>
                            <wps:cNvSpPr/>
                            <wps:spPr>
                              <a:xfrm>
                                <a:off x="753996" y="4730795"/>
                                <a:ext cx="102047" cy="53891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6"/>
                                  <a:gd name="f7" fmla="val 194"/>
                                  <a:gd name="f8" fmla="val 6"/>
                                  <a:gd name="f9" fmla="val 16"/>
                                  <a:gd name="f10" fmla="val 7"/>
                                  <a:gd name="f11" fmla="val 19"/>
                                  <a:gd name="f12" fmla="val 11"/>
                                  <a:gd name="f13" fmla="val 80"/>
                                  <a:gd name="f14" fmla="val 20"/>
                                  <a:gd name="f15" fmla="val 132"/>
                                  <a:gd name="f16" fmla="val 33"/>
                                  <a:gd name="f17" fmla="val 185"/>
                                  <a:gd name="f18" fmla="val 21"/>
                                  <a:gd name="f19" fmla="val 161"/>
                                  <a:gd name="f20" fmla="val 15"/>
                                  <a:gd name="f21" fmla="val 145"/>
                                  <a:gd name="f22" fmla="val 5"/>
                                  <a:gd name="f23" fmla="val 81"/>
                                  <a:gd name="f24" fmla="val 1"/>
                                  <a:gd name="f25" fmla="val 41"/>
                                  <a:gd name="f26" fmla="+- 0 0 -90"/>
                                  <a:gd name="f27" fmla="*/ f3 1 36"/>
                                  <a:gd name="f28" fmla="*/ f4 1 194"/>
                                  <a:gd name="f29" fmla="+- f7 0 f5"/>
                                  <a:gd name="f30" fmla="+- f6 0 f5"/>
                                  <a:gd name="f31" fmla="*/ f26 f0 1"/>
                                  <a:gd name="f32" fmla="*/ f30 1 36"/>
                                  <a:gd name="f33" fmla="*/ f29 1 194"/>
                                  <a:gd name="f34" fmla="*/ 0 f30 1"/>
                                  <a:gd name="f35" fmla="*/ 0 f29 1"/>
                                  <a:gd name="f36" fmla="*/ 6 f30 1"/>
                                  <a:gd name="f37" fmla="*/ 16 f29 1"/>
                                  <a:gd name="f38" fmla="*/ 7 f30 1"/>
                                  <a:gd name="f39" fmla="*/ 19 f29 1"/>
                                  <a:gd name="f40" fmla="*/ 11 f30 1"/>
                                  <a:gd name="f41" fmla="*/ 80 f29 1"/>
                                  <a:gd name="f42" fmla="*/ 20 f30 1"/>
                                  <a:gd name="f43" fmla="*/ 132 f29 1"/>
                                  <a:gd name="f44" fmla="*/ 33 f30 1"/>
                                  <a:gd name="f45" fmla="*/ 185 f29 1"/>
                                  <a:gd name="f46" fmla="*/ 36 f30 1"/>
                                  <a:gd name="f47" fmla="*/ 194 f29 1"/>
                                  <a:gd name="f48" fmla="*/ 21 f30 1"/>
                                  <a:gd name="f49" fmla="*/ 161 f29 1"/>
                                  <a:gd name="f50" fmla="*/ 15 f30 1"/>
                                  <a:gd name="f51" fmla="*/ 145 f29 1"/>
                                  <a:gd name="f52" fmla="*/ 5 f30 1"/>
                                  <a:gd name="f53" fmla="*/ 81 f29 1"/>
                                  <a:gd name="f54" fmla="*/ 1 f30 1"/>
                                  <a:gd name="f55" fmla="*/ 41 f29 1"/>
                                  <a:gd name="f56" fmla="*/ f31 1 f2"/>
                                  <a:gd name="f57" fmla="*/ f34 1 36"/>
                                  <a:gd name="f58" fmla="*/ f35 1 194"/>
                                  <a:gd name="f59" fmla="*/ f36 1 36"/>
                                  <a:gd name="f60" fmla="*/ f37 1 194"/>
                                  <a:gd name="f61" fmla="*/ f38 1 36"/>
                                  <a:gd name="f62" fmla="*/ f39 1 194"/>
                                  <a:gd name="f63" fmla="*/ f40 1 36"/>
                                  <a:gd name="f64" fmla="*/ f41 1 194"/>
                                  <a:gd name="f65" fmla="*/ f42 1 36"/>
                                  <a:gd name="f66" fmla="*/ f43 1 194"/>
                                  <a:gd name="f67" fmla="*/ f44 1 36"/>
                                  <a:gd name="f68" fmla="*/ f45 1 194"/>
                                  <a:gd name="f69" fmla="*/ f46 1 36"/>
                                  <a:gd name="f70" fmla="*/ f47 1 194"/>
                                  <a:gd name="f71" fmla="*/ f48 1 36"/>
                                  <a:gd name="f72" fmla="*/ f49 1 194"/>
                                  <a:gd name="f73" fmla="*/ f50 1 36"/>
                                  <a:gd name="f74" fmla="*/ f51 1 194"/>
                                  <a:gd name="f75" fmla="*/ f52 1 36"/>
                                  <a:gd name="f76" fmla="*/ f53 1 194"/>
                                  <a:gd name="f77" fmla="*/ f54 1 36"/>
                                  <a:gd name="f78" fmla="*/ f55 1 194"/>
                                  <a:gd name="f79" fmla="*/ 0 1 f32"/>
                                  <a:gd name="f80" fmla="*/ f6 1 f32"/>
                                  <a:gd name="f81" fmla="*/ 0 1 f33"/>
                                  <a:gd name="f82" fmla="*/ f7 1 f33"/>
                                  <a:gd name="f83" fmla="+- f56 0 f1"/>
                                  <a:gd name="f84" fmla="*/ f57 1 f32"/>
                                  <a:gd name="f85" fmla="*/ f58 1 f33"/>
                                  <a:gd name="f86" fmla="*/ f59 1 f32"/>
                                  <a:gd name="f87" fmla="*/ f60 1 f33"/>
                                  <a:gd name="f88" fmla="*/ f61 1 f32"/>
                                  <a:gd name="f89" fmla="*/ f62 1 f33"/>
                                  <a:gd name="f90" fmla="*/ f63 1 f32"/>
                                  <a:gd name="f91" fmla="*/ f64 1 f33"/>
                                  <a:gd name="f92" fmla="*/ f65 1 f32"/>
                                  <a:gd name="f93" fmla="*/ f66 1 f33"/>
                                  <a:gd name="f94" fmla="*/ f67 1 f32"/>
                                  <a:gd name="f95" fmla="*/ f68 1 f33"/>
                                  <a:gd name="f96" fmla="*/ f69 1 f32"/>
                                  <a:gd name="f97" fmla="*/ f70 1 f33"/>
                                  <a:gd name="f98" fmla="*/ f71 1 f32"/>
                                  <a:gd name="f99" fmla="*/ f72 1 f33"/>
                                  <a:gd name="f100" fmla="*/ f73 1 f32"/>
                                  <a:gd name="f101" fmla="*/ f74 1 f33"/>
                                  <a:gd name="f102" fmla="*/ f75 1 f32"/>
                                  <a:gd name="f103" fmla="*/ f76 1 f33"/>
                                  <a:gd name="f104" fmla="*/ f77 1 f32"/>
                                  <a:gd name="f105" fmla="*/ f78 1 f33"/>
                                  <a:gd name="f106" fmla="*/ f79 f27 1"/>
                                  <a:gd name="f107" fmla="*/ f80 f27 1"/>
                                  <a:gd name="f108" fmla="*/ f82 f28 1"/>
                                  <a:gd name="f109" fmla="*/ f81 f28 1"/>
                                  <a:gd name="f110" fmla="*/ f84 f27 1"/>
                                  <a:gd name="f111" fmla="*/ f85 f28 1"/>
                                  <a:gd name="f112" fmla="*/ f86 f27 1"/>
                                  <a:gd name="f113" fmla="*/ f87 f28 1"/>
                                  <a:gd name="f114" fmla="*/ f88 f27 1"/>
                                  <a:gd name="f115" fmla="*/ f89 f28 1"/>
                                  <a:gd name="f116" fmla="*/ f90 f27 1"/>
                                  <a:gd name="f117" fmla="*/ f91 f28 1"/>
                                  <a:gd name="f118" fmla="*/ f92 f27 1"/>
                                  <a:gd name="f119" fmla="*/ f93 f28 1"/>
                                  <a:gd name="f120" fmla="*/ f94 f27 1"/>
                                  <a:gd name="f121" fmla="*/ f95 f28 1"/>
                                  <a:gd name="f122" fmla="*/ f96 f27 1"/>
                                  <a:gd name="f123" fmla="*/ f97 f28 1"/>
                                  <a:gd name="f124" fmla="*/ f98 f27 1"/>
                                  <a:gd name="f125" fmla="*/ f99 f28 1"/>
                                  <a:gd name="f126" fmla="*/ f100 f27 1"/>
                                  <a:gd name="f127" fmla="*/ f101 f28 1"/>
                                  <a:gd name="f128" fmla="*/ f102 f27 1"/>
                                  <a:gd name="f129" fmla="*/ f103 f28 1"/>
                                  <a:gd name="f130" fmla="*/ f104 f27 1"/>
                                  <a:gd name="f131" fmla="*/ f105 f28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83">
                                    <a:pos x="f110" y="f111"/>
                                  </a:cxn>
                                  <a:cxn ang="f83">
                                    <a:pos x="f112" y="f113"/>
                                  </a:cxn>
                                  <a:cxn ang="f83">
                                    <a:pos x="f114" y="f115"/>
                                  </a:cxn>
                                  <a:cxn ang="f83">
                                    <a:pos x="f116" y="f117"/>
                                  </a:cxn>
                                  <a:cxn ang="f83">
                                    <a:pos x="f118" y="f119"/>
                                  </a:cxn>
                                  <a:cxn ang="f83">
                                    <a:pos x="f120" y="f121"/>
                                  </a:cxn>
                                  <a:cxn ang="f83">
                                    <a:pos x="f122" y="f123"/>
                                  </a:cxn>
                                  <a:cxn ang="f83">
                                    <a:pos x="f124" y="f125"/>
                                  </a:cxn>
                                  <a:cxn ang="f83">
                                    <a:pos x="f126" y="f127"/>
                                  </a:cxn>
                                  <a:cxn ang="f83">
                                    <a:pos x="f128" y="f129"/>
                                  </a:cxn>
                                  <a:cxn ang="f83">
                                    <a:pos x="f130" y="f131"/>
                                  </a:cxn>
                                  <a:cxn ang="f83">
                                    <a:pos x="f110" y="f111"/>
                                  </a:cxn>
                                </a:cxnLst>
                                <a:rect l="f106" t="f109" r="f107" b="f108"/>
                                <a:pathLst>
                                  <a:path w="36" h="194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5" name="Forme libre 29"/>
                            <wps:cNvSpPr/>
                            <wps:spPr>
                              <a:xfrm>
                                <a:off x="833366" y="5280825"/>
                                <a:ext cx="87873" cy="18056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1"/>
                                  <a:gd name="f7" fmla="val 65"/>
                                  <a:gd name="f8" fmla="val 23"/>
                                  <a:gd name="f9" fmla="+- 0 0 -90"/>
                                  <a:gd name="f10" fmla="*/ f3 1 31"/>
                                  <a:gd name="f11" fmla="*/ f4 1 65"/>
                                  <a:gd name="f12" fmla="+- f7 0 f5"/>
                                  <a:gd name="f13" fmla="+- f6 0 f5"/>
                                  <a:gd name="f14" fmla="*/ f9 f0 1"/>
                                  <a:gd name="f15" fmla="*/ f13 1 31"/>
                                  <a:gd name="f16" fmla="*/ f12 1 65"/>
                                  <a:gd name="f17" fmla="*/ 0 f13 1"/>
                                  <a:gd name="f18" fmla="*/ 0 f12 1"/>
                                  <a:gd name="f19" fmla="*/ 31 f13 1"/>
                                  <a:gd name="f20" fmla="*/ 65 f12 1"/>
                                  <a:gd name="f21" fmla="*/ 23 f13 1"/>
                                  <a:gd name="f22" fmla="*/ f14 1 f2"/>
                                  <a:gd name="f23" fmla="*/ f17 1 31"/>
                                  <a:gd name="f24" fmla="*/ f18 1 65"/>
                                  <a:gd name="f25" fmla="*/ f19 1 31"/>
                                  <a:gd name="f26" fmla="*/ f20 1 65"/>
                                  <a:gd name="f27" fmla="*/ f21 1 31"/>
                                  <a:gd name="f28" fmla="*/ 0 1 f15"/>
                                  <a:gd name="f29" fmla="*/ f6 1 f15"/>
                                  <a:gd name="f30" fmla="*/ 0 1 f16"/>
                                  <a:gd name="f31" fmla="*/ f7 1 f16"/>
                                  <a:gd name="f32" fmla="+- f22 0 f1"/>
                                  <a:gd name="f33" fmla="*/ f23 1 f15"/>
                                  <a:gd name="f34" fmla="*/ f24 1 f16"/>
                                  <a:gd name="f35" fmla="*/ f25 1 f15"/>
                                  <a:gd name="f36" fmla="*/ f26 1 f16"/>
                                  <a:gd name="f37" fmla="*/ f27 1 f15"/>
                                  <a:gd name="f38" fmla="*/ f28 f10 1"/>
                                  <a:gd name="f39" fmla="*/ f29 f10 1"/>
                                  <a:gd name="f40" fmla="*/ f31 f11 1"/>
                                  <a:gd name="f41" fmla="*/ f30 f11 1"/>
                                  <a:gd name="f42" fmla="*/ f33 f10 1"/>
                                  <a:gd name="f43" fmla="*/ f34 f11 1"/>
                                  <a:gd name="f44" fmla="*/ f35 f10 1"/>
                                  <a:gd name="f45" fmla="*/ f36 f11 1"/>
                                  <a:gd name="f46" fmla="*/ f37 f1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42" y="f43"/>
                                  </a:cxn>
                                  <a:cxn ang="f32">
                                    <a:pos x="f44" y="f45"/>
                                  </a:cxn>
                                  <a:cxn ang="f32">
                                    <a:pos x="f46" y="f45"/>
                                  </a:cxn>
                                  <a:cxn ang="f32">
                                    <a:pos x="f42" y="f43"/>
                                  </a:cxn>
                                </a:cxnLst>
                                <a:rect l="f38" t="f41" r="f39" b="f40"/>
                                <a:pathLst>
                                  <a:path w="31" h="65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6" name="Forme libre 30"/>
                            <wps:cNvSpPr/>
                            <wps:spPr>
                              <a:xfrm>
                                <a:off x="753996" y="4666896"/>
                                <a:ext cx="19842" cy="116677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7"/>
                                  <a:gd name="f7" fmla="val 42"/>
                                  <a:gd name="f8" fmla="val 6"/>
                                  <a:gd name="f9" fmla="val 17"/>
                                  <a:gd name="f10" fmla="val 39"/>
                                  <a:gd name="f11" fmla="val 23"/>
                                  <a:gd name="f12" fmla="+- 0 0 -90"/>
                                  <a:gd name="f13" fmla="*/ f3 1 7"/>
                                  <a:gd name="f14" fmla="*/ f4 1 42"/>
                                  <a:gd name="f15" fmla="+- f7 0 f5"/>
                                  <a:gd name="f16" fmla="+- f6 0 f5"/>
                                  <a:gd name="f17" fmla="*/ f12 f0 1"/>
                                  <a:gd name="f18" fmla="*/ f16 1 7"/>
                                  <a:gd name="f19" fmla="*/ f15 1 42"/>
                                  <a:gd name="f20" fmla="*/ 0 f16 1"/>
                                  <a:gd name="f21" fmla="*/ 0 f15 1"/>
                                  <a:gd name="f22" fmla="*/ 6 f16 1"/>
                                  <a:gd name="f23" fmla="*/ 17 f15 1"/>
                                  <a:gd name="f24" fmla="*/ 7 f16 1"/>
                                  <a:gd name="f25" fmla="*/ 42 f15 1"/>
                                  <a:gd name="f26" fmla="*/ 39 f15 1"/>
                                  <a:gd name="f27" fmla="*/ 23 f15 1"/>
                                  <a:gd name="f28" fmla="*/ f17 1 f2"/>
                                  <a:gd name="f29" fmla="*/ f20 1 7"/>
                                  <a:gd name="f30" fmla="*/ f21 1 42"/>
                                  <a:gd name="f31" fmla="*/ f22 1 7"/>
                                  <a:gd name="f32" fmla="*/ f23 1 42"/>
                                  <a:gd name="f33" fmla="*/ f24 1 7"/>
                                  <a:gd name="f34" fmla="*/ f25 1 42"/>
                                  <a:gd name="f35" fmla="*/ f26 1 42"/>
                                  <a:gd name="f36" fmla="*/ f27 1 42"/>
                                  <a:gd name="f37" fmla="*/ 0 1 f18"/>
                                  <a:gd name="f38" fmla="*/ f6 1 f18"/>
                                  <a:gd name="f39" fmla="*/ 0 1 f19"/>
                                  <a:gd name="f40" fmla="*/ f7 1 f19"/>
                                  <a:gd name="f41" fmla="+- f28 0 f1"/>
                                  <a:gd name="f42" fmla="*/ f29 1 f18"/>
                                  <a:gd name="f43" fmla="*/ f30 1 f19"/>
                                  <a:gd name="f44" fmla="*/ f31 1 f18"/>
                                  <a:gd name="f45" fmla="*/ f32 1 f19"/>
                                  <a:gd name="f46" fmla="*/ f33 1 f18"/>
                                  <a:gd name="f47" fmla="*/ f34 1 f19"/>
                                  <a:gd name="f48" fmla="*/ f35 1 f19"/>
                                  <a:gd name="f49" fmla="*/ f36 1 f19"/>
                                  <a:gd name="f50" fmla="*/ f37 f13 1"/>
                                  <a:gd name="f51" fmla="*/ f38 f13 1"/>
                                  <a:gd name="f52" fmla="*/ f40 f14 1"/>
                                  <a:gd name="f53" fmla="*/ f39 f14 1"/>
                                  <a:gd name="f54" fmla="*/ f42 f13 1"/>
                                  <a:gd name="f55" fmla="*/ f43 f14 1"/>
                                  <a:gd name="f56" fmla="*/ f44 f13 1"/>
                                  <a:gd name="f57" fmla="*/ f45 f14 1"/>
                                  <a:gd name="f58" fmla="*/ f46 f13 1"/>
                                  <a:gd name="f59" fmla="*/ f47 f14 1"/>
                                  <a:gd name="f60" fmla="*/ f48 f14 1"/>
                                  <a:gd name="f61" fmla="*/ f49 f14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1">
                                    <a:pos x="f54" y="f55"/>
                                  </a:cxn>
                                  <a:cxn ang="f41">
                                    <a:pos x="f56" y="f57"/>
                                  </a:cxn>
                                  <a:cxn ang="f41">
                                    <a:pos x="f58" y="f59"/>
                                  </a:cxn>
                                  <a:cxn ang="f41">
                                    <a:pos x="f56" y="f60"/>
                                  </a:cxn>
                                  <a:cxn ang="f41">
                                    <a:pos x="f54" y="f61"/>
                                  </a:cxn>
                                  <a:cxn ang="f41">
                                    <a:pos x="f54" y="f55"/>
                                  </a:cxn>
                                </a:cxnLst>
                                <a:rect l="f50" t="f53" r="f51" b="f52"/>
                                <a:pathLst>
                                  <a:path w="7" h="42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8" y="f10"/>
                                    </a:lnTo>
                                    <a:lnTo>
                                      <a:pt x="f5" y="f11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7" name="Forme libre 31"/>
                            <wps:cNvSpPr/>
                            <wps:spPr>
                              <a:xfrm>
                                <a:off x="796515" y="5133588"/>
                                <a:ext cx="127558" cy="327794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5"/>
                                  <a:gd name="f7" fmla="val 118"/>
                                  <a:gd name="f8" fmla="val 6"/>
                                  <a:gd name="f9" fmla="val 16"/>
                                  <a:gd name="f10" fmla="val 21"/>
                                  <a:gd name="f11" fmla="val 49"/>
                                  <a:gd name="f12" fmla="val 33"/>
                                  <a:gd name="f13" fmla="val 84"/>
                                  <a:gd name="f14" fmla="val 44"/>
                                  <a:gd name="f15" fmla="val 13"/>
                                  <a:gd name="f16" fmla="val 53"/>
                                  <a:gd name="f17" fmla="val 11"/>
                                  <a:gd name="f18" fmla="val 42"/>
                                  <a:gd name="f19" fmla="+- 0 0 -90"/>
                                  <a:gd name="f20" fmla="*/ f3 1 45"/>
                                  <a:gd name="f21" fmla="*/ f4 1 118"/>
                                  <a:gd name="f22" fmla="+- f7 0 f5"/>
                                  <a:gd name="f23" fmla="+- f6 0 f5"/>
                                  <a:gd name="f24" fmla="*/ f19 f0 1"/>
                                  <a:gd name="f25" fmla="*/ f23 1 45"/>
                                  <a:gd name="f26" fmla="*/ f22 1 118"/>
                                  <a:gd name="f27" fmla="*/ 0 f23 1"/>
                                  <a:gd name="f28" fmla="*/ 0 f22 1"/>
                                  <a:gd name="f29" fmla="*/ 6 f23 1"/>
                                  <a:gd name="f30" fmla="*/ 16 f22 1"/>
                                  <a:gd name="f31" fmla="*/ 21 f23 1"/>
                                  <a:gd name="f32" fmla="*/ 49 f22 1"/>
                                  <a:gd name="f33" fmla="*/ 33 f23 1"/>
                                  <a:gd name="f34" fmla="*/ 84 f22 1"/>
                                  <a:gd name="f35" fmla="*/ 45 f23 1"/>
                                  <a:gd name="f36" fmla="*/ 118 f22 1"/>
                                  <a:gd name="f37" fmla="*/ 44 f23 1"/>
                                  <a:gd name="f38" fmla="*/ 13 f23 1"/>
                                  <a:gd name="f39" fmla="*/ 53 f22 1"/>
                                  <a:gd name="f40" fmla="*/ 11 f23 1"/>
                                  <a:gd name="f41" fmla="*/ 42 f22 1"/>
                                  <a:gd name="f42" fmla="*/ f24 1 f2"/>
                                  <a:gd name="f43" fmla="*/ f27 1 45"/>
                                  <a:gd name="f44" fmla="*/ f28 1 118"/>
                                  <a:gd name="f45" fmla="*/ f29 1 45"/>
                                  <a:gd name="f46" fmla="*/ f30 1 118"/>
                                  <a:gd name="f47" fmla="*/ f31 1 45"/>
                                  <a:gd name="f48" fmla="*/ f32 1 118"/>
                                  <a:gd name="f49" fmla="*/ f33 1 45"/>
                                  <a:gd name="f50" fmla="*/ f34 1 118"/>
                                  <a:gd name="f51" fmla="*/ f35 1 45"/>
                                  <a:gd name="f52" fmla="*/ f36 1 118"/>
                                  <a:gd name="f53" fmla="*/ f37 1 45"/>
                                  <a:gd name="f54" fmla="*/ f38 1 45"/>
                                  <a:gd name="f55" fmla="*/ f39 1 118"/>
                                  <a:gd name="f56" fmla="*/ f40 1 45"/>
                                  <a:gd name="f57" fmla="*/ f41 1 118"/>
                                  <a:gd name="f58" fmla="*/ 0 1 f25"/>
                                  <a:gd name="f59" fmla="*/ f6 1 f25"/>
                                  <a:gd name="f60" fmla="*/ 0 1 f26"/>
                                  <a:gd name="f61" fmla="*/ f7 1 f26"/>
                                  <a:gd name="f62" fmla="+- f42 0 f1"/>
                                  <a:gd name="f63" fmla="*/ f43 1 f25"/>
                                  <a:gd name="f64" fmla="*/ f44 1 f26"/>
                                  <a:gd name="f65" fmla="*/ f45 1 f25"/>
                                  <a:gd name="f66" fmla="*/ f46 1 f26"/>
                                  <a:gd name="f67" fmla="*/ f47 1 f25"/>
                                  <a:gd name="f68" fmla="*/ f48 1 f26"/>
                                  <a:gd name="f69" fmla="*/ f49 1 f25"/>
                                  <a:gd name="f70" fmla="*/ f50 1 f26"/>
                                  <a:gd name="f71" fmla="*/ f51 1 f25"/>
                                  <a:gd name="f72" fmla="*/ f52 1 f26"/>
                                  <a:gd name="f73" fmla="*/ f53 1 f25"/>
                                  <a:gd name="f74" fmla="*/ f54 1 f25"/>
                                  <a:gd name="f75" fmla="*/ f55 1 f26"/>
                                  <a:gd name="f76" fmla="*/ f56 1 f25"/>
                                  <a:gd name="f77" fmla="*/ f57 1 f26"/>
                                  <a:gd name="f78" fmla="*/ f58 f20 1"/>
                                  <a:gd name="f79" fmla="*/ f59 f20 1"/>
                                  <a:gd name="f80" fmla="*/ f61 f21 1"/>
                                  <a:gd name="f81" fmla="*/ f60 f21 1"/>
                                  <a:gd name="f82" fmla="*/ f63 f20 1"/>
                                  <a:gd name="f83" fmla="*/ f64 f21 1"/>
                                  <a:gd name="f84" fmla="*/ f65 f20 1"/>
                                  <a:gd name="f85" fmla="*/ f66 f21 1"/>
                                  <a:gd name="f86" fmla="*/ f67 f20 1"/>
                                  <a:gd name="f87" fmla="*/ f68 f21 1"/>
                                  <a:gd name="f88" fmla="*/ f69 f20 1"/>
                                  <a:gd name="f89" fmla="*/ f70 f21 1"/>
                                  <a:gd name="f90" fmla="*/ f71 f20 1"/>
                                  <a:gd name="f91" fmla="*/ f72 f21 1"/>
                                  <a:gd name="f92" fmla="*/ f73 f20 1"/>
                                  <a:gd name="f93" fmla="*/ f74 f20 1"/>
                                  <a:gd name="f94" fmla="*/ f75 f21 1"/>
                                  <a:gd name="f95" fmla="*/ f76 f20 1"/>
                                  <a:gd name="f96" fmla="*/ f77 f2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2">
                                    <a:pos x="f82" y="f83"/>
                                  </a:cxn>
                                  <a:cxn ang="f62">
                                    <a:pos x="f84" y="f85"/>
                                  </a:cxn>
                                  <a:cxn ang="f62">
                                    <a:pos x="f86" y="f87"/>
                                  </a:cxn>
                                  <a:cxn ang="f62">
                                    <a:pos x="f88" y="f89"/>
                                  </a:cxn>
                                  <a:cxn ang="f62">
                                    <a:pos x="f90" y="f91"/>
                                  </a:cxn>
                                  <a:cxn ang="f62">
                                    <a:pos x="f92" y="f91"/>
                                  </a:cxn>
                                  <a:cxn ang="f62">
                                    <a:pos x="f93" y="f94"/>
                                  </a:cxn>
                                  <a:cxn ang="f62">
                                    <a:pos x="f95" y="f96"/>
                                  </a:cxn>
                                  <a:cxn ang="f62">
                                    <a:pos x="f82" y="f83"/>
                                  </a:cxn>
                                </a:cxnLst>
                                <a:rect l="f78" t="f81" r="f79" b="f80"/>
                                <a:pathLst>
                                  <a:path w="45" h="118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 cap="flat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</wpg:grpSp>
                        <wpg:grpSp>
                          <wpg:cNvPr id="18" name="Groupe 48"/>
                          <wpg:cNvGrpSpPr/>
                          <wpg:grpSpPr>
                            <a:xfrm>
                              <a:off x="0" y="1076450"/>
                              <a:ext cx="2332433" cy="4384932"/>
                              <a:chOff x="0" y="0"/>
                              <a:chExt cx="2332433" cy="4384932"/>
                            </a:xfrm>
                          </wpg:grpSpPr>
                          <wps:wsp>
                            <wps:cNvPr id="19" name="Forme libre 8"/>
                            <wps:cNvSpPr/>
                            <wps:spPr>
                              <a:xfrm>
                                <a:off x="101590" y="1410480"/>
                                <a:ext cx="529135" cy="1866811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25"/>
                                  <a:gd name="f7" fmla="val 450"/>
                                  <a:gd name="f8" fmla="val 41"/>
                                  <a:gd name="f9" fmla="val 155"/>
                                  <a:gd name="f10" fmla="val 86"/>
                                  <a:gd name="f11" fmla="val 309"/>
                                  <a:gd name="f12" fmla="val 425"/>
                                  <a:gd name="f13" fmla="val 79"/>
                                  <a:gd name="f14" fmla="val 311"/>
                                  <a:gd name="f15" fmla="val 183"/>
                                  <a:gd name="f16" fmla="val 7"/>
                                  <a:gd name="f17" fmla="val 54"/>
                                  <a:gd name="f18" fmla="+- 0 0 -90"/>
                                  <a:gd name="f19" fmla="*/ f3 1 125"/>
                                  <a:gd name="f20" fmla="*/ f4 1 450"/>
                                  <a:gd name="f21" fmla="+- f7 0 f5"/>
                                  <a:gd name="f22" fmla="+- f6 0 f5"/>
                                  <a:gd name="f23" fmla="*/ f18 f0 1"/>
                                  <a:gd name="f24" fmla="*/ f22 1 125"/>
                                  <a:gd name="f25" fmla="*/ f21 1 450"/>
                                  <a:gd name="f26" fmla="*/ 0 f22 1"/>
                                  <a:gd name="f27" fmla="*/ 0 f21 1"/>
                                  <a:gd name="f28" fmla="*/ 41 f22 1"/>
                                  <a:gd name="f29" fmla="*/ 155 f21 1"/>
                                  <a:gd name="f30" fmla="*/ 86 f22 1"/>
                                  <a:gd name="f31" fmla="*/ 309 f21 1"/>
                                  <a:gd name="f32" fmla="*/ 125 f22 1"/>
                                  <a:gd name="f33" fmla="*/ 425 f21 1"/>
                                  <a:gd name="f34" fmla="*/ 450 f21 1"/>
                                  <a:gd name="f35" fmla="*/ 79 f22 1"/>
                                  <a:gd name="f36" fmla="*/ 311 f21 1"/>
                                  <a:gd name="f37" fmla="*/ 183 f21 1"/>
                                  <a:gd name="f38" fmla="*/ 7 f22 1"/>
                                  <a:gd name="f39" fmla="*/ 54 f21 1"/>
                                  <a:gd name="f40" fmla="*/ f23 1 f2"/>
                                  <a:gd name="f41" fmla="*/ f26 1 125"/>
                                  <a:gd name="f42" fmla="*/ f27 1 450"/>
                                  <a:gd name="f43" fmla="*/ f28 1 125"/>
                                  <a:gd name="f44" fmla="*/ f29 1 450"/>
                                  <a:gd name="f45" fmla="*/ f30 1 125"/>
                                  <a:gd name="f46" fmla="*/ f31 1 450"/>
                                  <a:gd name="f47" fmla="*/ f32 1 125"/>
                                  <a:gd name="f48" fmla="*/ f33 1 450"/>
                                  <a:gd name="f49" fmla="*/ f34 1 450"/>
                                  <a:gd name="f50" fmla="*/ f35 1 125"/>
                                  <a:gd name="f51" fmla="*/ f36 1 450"/>
                                  <a:gd name="f52" fmla="*/ f37 1 450"/>
                                  <a:gd name="f53" fmla="*/ f38 1 125"/>
                                  <a:gd name="f54" fmla="*/ f39 1 450"/>
                                  <a:gd name="f55" fmla="*/ 0 1 f24"/>
                                  <a:gd name="f56" fmla="*/ f6 1 f24"/>
                                  <a:gd name="f57" fmla="*/ 0 1 f25"/>
                                  <a:gd name="f58" fmla="*/ f7 1 f25"/>
                                  <a:gd name="f59" fmla="+- f40 0 f1"/>
                                  <a:gd name="f60" fmla="*/ f41 1 f24"/>
                                  <a:gd name="f61" fmla="*/ f42 1 f25"/>
                                  <a:gd name="f62" fmla="*/ f43 1 f24"/>
                                  <a:gd name="f63" fmla="*/ f44 1 f25"/>
                                  <a:gd name="f64" fmla="*/ f45 1 f24"/>
                                  <a:gd name="f65" fmla="*/ f46 1 f25"/>
                                  <a:gd name="f66" fmla="*/ f47 1 f24"/>
                                  <a:gd name="f67" fmla="*/ f48 1 f25"/>
                                  <a:gd name="f68" fmla="*/ f49 1 f25"/>
                                  <a:gd name="f69" fmla="*/ f50 1 f24"/>
                                  <a:gd name="f70" fmla="*/ f51 1 f25"/>
                                  <a:gd name="f71" fmla="*/ f52 1 f25"/>
                                  <a:gd name="f72" fmla="*/ f53 1 f24"/>
                                  <a:gd name="f73" fmla="*/ f54 1 f25"/>
                                  <a:gd name="f74" fmla="*/ f55 f19 1"/>
                                  <a:gd name="f75" fmla="*/ f56 f19 1"/>
                                  <a:gd name="f76" fmla="*/ f58 f20 1"/>
                                  <a:gd name="f77" fmla="*/ f57 f20 1"/>
                                  <a:gd name="f78" fmla="*/ f60 f19 1"/>
                                  <a:gd name="f79" fmla="*/ f61 f20 1"/>
                                  <a:gd name="f80" fmla="*/ f62 f19 1"/>
                                  <a:gd name="f81" fmla="*/ f63 f20 1"/>
                                  <a:gd name="f82" fmla="*/ f64 f19 1"/>
                                  <a:gd name="f83" fmla="*/ f65 f20 1"/>
                                  <a:gd name="f84" fmla="*/ f66 f19 1"/>
                                  <a:gd name="f85" fmla="*/ f67 f20 1"/>
                                  <a:gd name="f86" fmla="*/ f68 f20 1"/>
                                  <a:gd name="f87" fmla="*/ f69 f19 1"/>
                                  <a:gd name="f88" fmla="*/ f70 f20 1"/>
                                  <a:gd name="f89" fmla="*/ f71 f20 1"/>
                                  <a:gd name="f90" fmla="*/ f72 f19 1"/>
                                  <a:gd name="f91" fmla="*/ f73 f2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59">
                                    <a:pos x="f78" y="f79"/>
                                  </a:cxn>
                                  <a:cxn ang="f59">
                                    <a:pos x="f80" y="f81"/>
                                  </a:cxn>
                                  <a:cxn ang="f59">
                                    <a:pos x="f82" y="f83"/>
                                  </a:cxn>
                                  <a:cxn ang="f59">
                                    <a:pos x="f84" y="f85"/>
                                  </a:cxn>
                                  <a:cxn ang="f59">
                                    <a:pos x="f84" y="f86"/>
                                  </a:cxn>
                                  <a:cxn ang="f59">
                                    <a:pos x="f87" y="f88"/>
                                  </a:cxn>
                                  <a:cxn ang="f59">
                                    <a:pos x="f80" y="f89"/>
                                  </a:cxn>
                                  <a:cxn ang="f59">
                                    <a:pos x="f90" y="f91"/>
                                  </a:cxn>
                                  <a:cxn ang="f59">
                                    <a:pos x="f78" y="f79"/>
                                  </a:cxn>
                                </a:cxnLst>
                                <a:rect l="f74" t="f77" r="f75" b="f76"/>
                                <a:pathLst>
                                  <a:path w="125" h="450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6" y="f12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3" y="f14"/>
                                    </a:lnTo>
                                    <a:lnTo>
                                      <a:pt x="f8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0" name="Forme libre 9"/>
                            <wps:cNvSpPr/>
                            <wps:spPr>
                              <a:xfrm>
                                <a:off x="660361" y="3244099"/>
                                <a:ext cx="499509" cy="1140832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18"/>
                                  <a:gd name="f7" fmla="val 275"/>
                                  <a:gd name="f8" fmla="val 8"/>
                                  <a:gd name="f9" fmla="val 20"/>
                                  <a:gd name="f10" fmla="val 37"/>
                                  <a:gd name="f11" fmla="val 96"/>
                                  <a:gd name="f12" fmla="val 69"/>
                                  <a:gd name="f13" fmla="val 170"/>
                                  <a:gd name="f14" fmla="val 109"/>
                                  <a:gd name="f15" fmla="val 61"/>
                                  <a:gd name="f16" fmla="val 174"/>
                                  <a:gd name="f17" fmla="val 30"/>
                                  <a:gd name="f18" fmla="val 100"/>
                                  <a:gd name="f19" fmla="val 26"/>
                                  <a:gd name="f20" fmla="+- 0 0 -90"/>
                                  <a:gd name="f21" fmla="*/ f3 1 118"/>
                                  <a:gd name="f22" fmla="*/ f4 1 275"/>
                                  <a:gd name="f23" fmla="+- f7 0 f5"/>
                                  <a:gd name="f24" fmla="+- f6 0 f5"/>
                                  <a:gd name="f25" fmla="*/ f20 f0 1"/>
                                  <a:gd name="f26" fmla="*/ f24 1 118"/>
                                  <a:gd name="f27" fmla="*/ f23 1 275"/>
                                  <a:gd name="f28" fmla="*/ 0 f24 1"/>
                                  <a:gd name="f29" fmla="*/ 0 f23 1"/>
                                  <a:gd name="f30" fmla="*/ 8 f24 1"/>
                                  <a:gd name="f31" fmla="*/ 20 f23 1"/>
                                  <a:gd name="f32" fmla="*/ 37 f24 1"/>
                                  <a:gd name="f33" fmla="*/ 96 f23 1"/>
                                  <a:gd name="f34" fmla="*/ 69 f24 1"/>
                                  <a:gd name="f35" fmla="*/ 170 f23 1"/>
                                  <a:gd name="f36" fmla="*/ 118 f24 1"/>
                                  <a:gd name="f37" fmla="*/ 275 f23 1"/>
                                  <a:gd name="f38" fmla="*/ 109 f24 1"/>
                                  <a:gd name="f39" fmla="*/ 61 f24 1"/>
                                  <a:gd name="f40" fmla="*/ 174 f23 1"/>
                                  <a:gd name="f41" fmla="*/ 30 f24 1"/>
                                  <a:gd name="f42" fmla="*/ 100 f23 1"/>
                                  <a:gd name="f43" fmla="*/ 26 f23 1"/>
                                  <a:gd name="f44" fmla="*/ f25 1 f2"/>
                                  <a:gd name="f45" fmla="*/ f28 1 118"/>
                                  <a:gd name="f46" fmla="*/ f29 1 275"/>
                                  <a:gd name="f47" fmla="*/ f30 1 118"/>
                                  <a:gd name="f48" fmla="*/ f31 1 275"/>
                                  <a:gd name="f49" fmla="*/ f32 1 118"/>
                                  <a:gd name="f50" fmla="*/ f33 1 275"/>
                                  <a:gd name="f51" fmla="*/ f34 1 118"/>
                                  <a:gd name="f52" fmla="*/ f35 1 275"/>
                                  <a:gd name="f53" fmla="*/ f36 1 118"/>
                                  <a:gd name="f54" fmla="*/ f37 1 275"/>
                                  <a:gd name="f55" fmla="*/ f38 1 118"/>
                                  <a:gd name="f56" fmla="*/ f39 1 118"/>
                                  <a:gd name="f57" fmla="*/ f40 1 275"/>
                                  <a:gd name="f58" fmla="*/ f41 1 118"/>
                                  <a:gd name="f59" fmla="*/ f42 1 275"/>
                                  <a:gd name="f60" fmla="*/ f43 1 275"/>
                                  <a:gd name="f61" fmla="*/ 0 1 f26"/>
                                  <a:gd name="f62" fmla="*/ f6 1 f26"/>
                                  <a:gd name="f63" fmla="*/ 0 1 f27"/>
                                  <a:gd name="f64" fmla="*/ f7 1 f27"/>
                                  <a:gd name="f65" fmla="+- f44 0 f1"/>
                                  <a:gd name="f66" fmla="*/ f45 1 f26"/>
                                  <a:gd name="f67" fmla="*/ f46 1 f27"/>
                                  <a:gd name="f68" fmla="*/ f47 1 f26"/>
                                  <a:gd name="f69" fmla="*/ f48 1 f27"/>
                                  <a:gd name="f70" fmla="*/ f49 1 f26"/>
                                  <a:gd name="f71" fmla="*/ f50 1 f27"/>
                                  <a:gd name="f72" fmla="*/ f51 1 f26"/>
                                  <a:gd name="f73" fmla="*/ f52 1 f27"/>
                                  <a:gd name="f74" fmla="*/ f53 1 f26"/>
                                  <a:gd name="f75" fmla="*/ f54 1 f27"/>
                                  <a:gd name="f76" fmla="*/ f55 1 f26"/>
                                  <a:gd name="f77" fmla="*/ f56 1 f26"/>
                                  <a:gd name="f78" fmla="*/ f57 1 f27"/>
                                  <a:gd name="f79" fmla="*/ f58 1 f26"/>
                                  <a:gd name="f80" fmla="*/ f59 1 f27"/>
                                  <a:gd name="f81" fmla="*/ f60 1 f27"/>
                                  <a:gd name="f82" fmla="*/ f61 f21 1"/>
                                  <a:gd name="f83" fmla="*/ f62 f21 1"/>
                                  <a:gd name="f84" fmla="*/ f64 f22 1"/>
                                  <a:gd name="f85" fmla="*/ f63 f22 1"/>
                                  <a:gd name="f86" fmla="*/ f66 f21 1"/>
                                  <a:gd name="f87" fmla="*/ f67 f22 1"/>
                                  <a:gd name="f88" fmla="*/ f68 f21 1"/>
                                  <a:gd name="f89" fmla="*/ f69 f22 1"/>
                                  <a:gd name="f90" fmla="*/ f70 f21 1"/>
                                  <a:gd name="f91" fmla="*/ f71 f22 1"/>
                                  <a:gd name="f92" fmla="*/ f72 f21 1"/>
                                  <a:gd name="f93" fmla="*/ f73 f22 1"/>
                                  <a:gd name="f94" fmla="*/ f74 f21 1"/>
                                  <a:gd name="f95" fmla="*/ f75 f22 1"/>
                                  <a:gd name="f96" fmla="*/ f76 f21 1"/>
                                  <a:gd name="f97" fmla="*/ f77 f21 1"/>
                                  <a:gd name="f98" fmla="*/ f78 f22 1"/>
                                  <a:gd name="f99" fmla="*/ f79 f21 1"/>
                                  <a:gd name="f100" fmla="*/ f80 f22 1"/>
                                  <a:gd name="f101" fmla="*/ f81 f22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5">
                                    <a:pos x="f86" y="f87"/>
                                  </a:cxn>
                                  <a:cxn ang="f65">
                                    <a:pos x="f88" y="f89"/>
                                  </a:cxn>
                                  <a:cxn ang="f65">
                                    <a:pos x="f90" y="f91"/>
                                  </a:cxn>
                                  <a:cxn ang="f65">
                                    <a:pos x="f92" y="f93"/>
                                  </a:cxn>
                                  <a:cxn ang="f65">
                                    <a:pos x="f94" y="f95"/>
                                  </a:cxn>
                                  <a:cxn ang="f65">
                                    <a:pos x="f96" y="f95"/>
                                  </a:cxn>
                                  <a:cxn ang="f65">
                                    <a:pos x="f97" y="f98"/>
                                  </a:cxn>
                                  <a:cxn ang="f65">
                                    <a:pos x="f99" y="f100"/>
                                  </a:cxn>
                                  <a:cxn ang="f65">
                                    <a:pos x="f86" y="f101"/>
                                  </a:cxn>
                                  <a:cxn ang="f65">
                                    <a:pos x="f86" y="f87"/>
                                  </a:cxn>
                                </a:cxnLst>
                                <a:rect l="f82" t="f85" r="f83" b="f84"/>
                                <a:pathLst>
                                  <a:path w="118" h="275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5" y="f19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1" name="Forme libre 10"/>
                            <wps:cNvSpPr/>
                            <wps:spPr>
                              <a:xfrm>
                                <a:off x="0" y="941704"/>
                                <a:ext cx="84664" cy="50196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20"/>
                                  <a:gd name="f7" fmla="val 121"/>
                                  <a:gd name="f8" fmla="val 16"/>
                                  <a:gd name="f9" fmla="val 72"/>
                                  <a:gd name="f10" fmla="val 18"/>
                                  <a:gd name="f11" fmla="val 112"/>
                                  <a:gd name="f12" fmla="val 31"/>
                                  <a:gd name="f13" fmla="+- 0 0 -90"/>
                                  <a:gd name="f14" fmla="*/ f3 1 20"/>
                                  <a:gd name="f15" fmla="*/ f4 1 121"/>
                                  <a:gd name="f16" fmla="+- f7 0 f5"/>
                                  <a:gd name="f17" fmla="+- f6 0 f5"/>
                                  <a:gd name="f18" fmla="*/ f13 f0 1"/>
                                  <a:gd name="f19" fmla="*/ f17 1 20"/>
                                  <a:gd name="f20" fmla="*/ f16 1 121"/>
                                  <a:gd name="f21" fmla="*/ 0 f17 1"/>
                                  <a:gd name="f22" fmla="*/ 0 f16 1"/>
                                  <a:gd name="f23" fmla="*/ 16 f17 1"/>
                                  <a:gd name="f24" fmla="*/ 72 f16 1"/>
                                  <a:gd name="f25" fmla="*/ 20 f17 1"/>
                                  <a:gd name="f26" fmla="*/ 121 f16 1"/>
                                  <a:gd name="f27" fmla="*/ 18 f17 1"/>
                                  <a:gd name="f28" fmla="*/ 112 f16 1"/>
                                  <a:gd name="f29" fmla="*/ 31 f16 1"/>
                                  <a:gd name="f30" fmla="*/ f18 1 f2"/>
                                  <a:gd name="f31" fmla="*/ f21 1 20"/>
                                  <a:gd name="f32" fmla="*/ f22 1 121"/>
                                  <a:gd name="f33" fmla="*/ f23 1 20"/>
                                  <a:gd name="f34" fmla="*/ f24 1 121"/>
                                  <a:gd name="f35" fmla="*/ f25 1 20"/>
                                  <a:gd name="f36" fmla="*/ f26 1 121"/>
                                  <a:gd name="f37" fmla="*/ f27 1 20"/>
                                  <a:gd name="f38" fmla="*/ f28 1 121"/>
                                  <a:gd name="f39" fmla="*/ f29 1 121"/>
                                  <a:gd name="f40" fmla="*/ 0 1 f19"/>
                                  <a:gd name="f41" fmla="*/ f6 1 f19"/>
                                  <a:gd name="f42" fmla="*/ 0 1 f20"/>
                                  <a:gd name="f43" fmla="*/ f7 1 f20"/>
                                  <a:gd name="f44" fmla="+- f30 0 f1"/>
                                  <a:gd name="f45" fmla="*/ f31 1 f19"/>
                                  <a:gd name="f46" fmla="*/ f32 1 f20"/>
                                  <a:gd name="f47" fmla="*/ f33 1 f19"/>
                                  <a:gd name="f48" fmla="*/ f34 1 f20"/>
                                  <a:gd name="f49" fmla="*/ f35 1 f19"/>
                                  <a:gd name="f50" fmla="*/ f36 1 f20"/>
                                  <a:gd name="f51" fmla="*/ f37 1 f19"/>
                                  <a:gd name="f52" fmla="*/ f38 1 f20"/>
                                  <a:gd name="f53" fmla="*/ f39 1 f20"/>
                                  <a:gd name="f54" fmla="*/ f40 f14 1"/>
                                  <a:gd name="f55" fmla="*/ f41 f14 1"/>
                                  <a:gd name="f56" fmla="*/ f43 f15 1"/>
                                  <a:gd name="f57" fmla="*/ f42 f15 1"/>
                                  <a:gd name="f58" fmla="*/ f45 f14 1"/>
                                  <a:gd name="f59" fmla="*/ f46 f15 1"/>
                                  <a:gd name="f60" fmla="*/ f47 f14 1"/>
                                  <a:gd name="f61" fmla="*/ f48 f15 1"/>
                                  <a:gd name="f62" fmla="*/ f49 f14 1"/>
                                  <a:gd name="f63" fmla="*/ f50 f15 1"/>
                                  <a:gd name="f64" fmla="*/ f51 f14 1"/>
                                  <a:gd name="f65" fmla="*/ f52 f15 1"/>
                                  <a:gd name="f66" fmla="*/ f53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4">
                                    <a:pos x="f58" y="f59"/>
                                  </a:cxn>
                                  <a:cxn ang="f44">
                                    <a:pos x="f60" y="f61"/>
                                  </a:cxn>
                                  <a:cxn ang="f44">
                                    <a:pos x="f62" y="f63"/>
                                  </a:cxn>
                                  <a:cxn ang="f44">
                                    <a:pos x="f64" y="f65"/>
                                  </a:cxn>
                                  <a:cxn ang="f44">
                                    <a:pos x="f58" y="f66"/>
                                  </a:cxn>
                                  <a:cxn ang="f44">
                                    <a:pos x="f58" y="f59"/>
                                  </a:cxn>
                                </a:cxnLst>
                                <a:rect l="f54" t="f57" r="f55" b="f56"/>
                                <a:pathLst>
                                  <a:path w="20" h="121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5" y="f12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2" name="Forme libre 12"/>
                            <wps:cNvSpPr/>
                            <wps:spPr>
                              <a:xfrm>
                                <a:off x="84664" y="1443664"/>
                                <a:ext cx="668828" cy="266746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8"/>
                                  <a:gd name="f7" fmla="val 643"/>
                                  <a:gd name="f8" fmla="val 11"/>
                                  <a:gd name="f9" fmla="val 46"/>
                                  <a:gd name="f10" fmla="val 22"/>
                                  <a:gd name="f11" fmla="val 129"/>
                                  <a:gd name="f12" fmla="val 36"/>
                                  <a:gd name="f13" fmla="val 211"/>
                                  <a:gd name="f14" fmla="val 55"/>
                                  <a:gd name="f15" fmla="val 301"/>
                                  <a:gd name="f16" fmla="val 76"/>
                                  <a:gd name="f17" fmla="val 389"/>
                                  <a:gd name="f18" fmla="val 103"/>
                                  <a:gd name="f19" fmla="val 476"/>
                                  <a:gd name="f20" fmla="val 123"/>
                                  <a:gd name="f21" fmla="val 533"/>
                                  <a:gd name="f22" fmla="val 144"/>
                                  <a:gd name="f23" fmla="val 588"/>
                                  <a:gd name="f24" fmla="val 155"/>
                                  <a:gd name="f25" fmla="val 632"/>
                                  <a:gd name="f26" fmla="val 142"/>
                                  <a:gd name="f27" fmla="val 608"/>
                                  <a:gd name="f28" fmla="val 118"/>
                                  <a:gd name="f29" fmla="val 544"/>
                                  <a:gd name="f30" fmla="val 95"/>
                                  <a:gd name="f31" fmla="val 478"/>
                                  <a:gd name="f32" fmla="val 69"/>
                                  <a:gd name="f33" fmla="val 391"/>
                                  <a:gd name="f34" fmla="val 47"/>
                                  <a:gd name="f35" fmla="val 302"/>
                                  <a:gd name="f36" fmla="val 29"/>
                                  <a:gd name="f37" fmla="val 212"/>
                                  <a:gd name="f38" fmla="val 13"/>
                                  <a:gd name="f39" fmla="val 107"/>
                                  <a:gd name="f40" fmla="+- 0 0 -90"/>
                                  <a:gd name="f41" fmla="*/ f3 1 158"/>
                                  <a:gd name="f42" fmla="*/ f4 1 643"/>
                                  <a:gd name="f43" fmla="+- f7 0 f5"/>
                                  <a:gd name="f44" fmla="+- f6 0 f5"/>
                                  <a:gd name="f45" fmla="*/ f40 f0 1"/>
                                  <a:gd name="f46" fmla="*/ f44 1 158"/>
                                  <a:gd name="f47" fmla="*/ f43 1 643"/>
                                  <a:gd name="f48" fmla="*/ 0 f44 1"/>
                                  <a:gd name="f49" fmla="*/ 0 f43 1"/>
                                  <a:gd name="f50" fmla="*/ 11 f44 1"/>
                                  <a:gd name="f51" fmla="*/ 46 f43 1"/>
                                  <a:gd name="f52" fmla="*/ 22 f44 1"/>
                                  <a:gd name="f53" fmla="*/ 129 f43 1"/>
                                  <a:gd name="f54" fmla="*/ 36 f44 1"/>
                                  <a:gd name="f55" fmla="*/ 211 f43 1"/>
                                  <a:gd name="f56" fmla="*/ 55 f44 1"/>
                                  <a:gd name="f57" fmla="*/ 301 f43 1"/>
                                  <a:gd name="f58" fmla="*/ 76 f44 1"/>
                                  <a:gd name="f59" fmla="*/ 389 f43 1"/>
                                  <a:gd name="f60" fmla="*/ 103 f44 1"/>
                                  <a:gd name="f61" fmla="*/ 476 f43 1"/>
                                  <a:gd name="f62" fmla="*/ 123 f44 1"/>
                                  <a:gd name="f63" fmla="*/ 533 f43 1"/>
                                  <a:gd name="f64" fmla="*/ 144 f44 1"/>
                                  <a:gd name="f65" fmla="*/ 588 f43 1"/>
                                  <a:gd name="f66" fmla="*/ 155 f44 1"/>
                                  <a:gd name="f67" fmla="*/ 632 f43 1"/>
                                  <a:gd name="f68" fmla="*/ 158 f44 1"/>
                                  <a:gd name="f69" fmla="*/ 643 f43 1"/>
                                  <a:gd name="f70" fmla="*/ 142 f44 1"/>
                                  <a:gd name="f71" fmla="*/ 608 f43 1"/>
                                  <a:gd name="f72" fmla="*/ 118 f44 1"/>
                                  <a:gd name="f73" fmla="*/ 544 f43 1"/>
                                  <a:gd name="f74" fmla="*/ 95 f44 1"/>
                                  <a:gd name="f75" fmla="*/ 478 f43 1"/>
                                  <a:gd name="f76" fmla="*/ 69 f44 1"/>
                                  <a:gd name="f77" fmla="*/ 391 f43 1"/>
                                  <a:gd name="f78" fmla="*/ 47 f44 1"/>
                                  <a:gd name="f79" fmla="*/ 302 f43 1"/>
                                  <a:gd name="f80" fmla="*/ 29 f44 1"/>
                                  <a:gd name="f81" fmla="*/ 212 f43 1"/>
                                  <a:gd name="f82" fmla="*/ 13 f44 1"/>
                                  <a:gd name="f83" fmla="*/ 107 f43 1"/>
                                  <a:gd name="f84" fmla="*/ f45 1 f2"/>
                                  <a:gd name="f85" fmla="*/ f48 1 158"/>
                                  <a:gd name="f86" fmla="*/ f49 1 643"/>
                                  <a:gd name="f87" fmla="*/ f50 1 158"/>
                                  <a:gd name="f88" fmla="*/ f51 1 643"/>
                                  <a:gd name="f89" fmla="*/ f52 1 158"/>
                                  <a:gd name="f90" fmla="*/ f53 1 643"/>
                                  <a:gd name="f91" fmla="*/ f54 1 158"/>
                                  <a:gd name="f92" fmla="*/ f55 1 643"/>
                                  <a:gd name="f93" fmla="*/ f56 1 158"/>
                                  <a:gd name="f94" fmla="*/ f57 1 643"/>
                                  <a:gd name="f95" fmla="*/ f58 1 158"/>
                                  <a:gd name="f96" fmla="*/ f59 1 643"/>
                                  <a:gd name="f97" fmla="*/ f60 1 158"/>
                                  <a:gd name="f98" fmla="*/ f61 1 643"/>
                                  <a:gd name="f99" fmla="*/ f62 1 158"/>
                                  <a:gd name="f100" fmla="*/ f63 1 643"/>
                                  <a:gd name="f101" fmla="*/ f64 1 158"/>
                                  <a:gd name="f102" fmla="*/ f65 1 643"/>
                                  <a:gd name="f103" fmla="*/ f66 1 158"/>
                                  <a:gd name="f104" fmla="*/ f67 1 643"/>
                                  <a:gd name="f105" fmla="*/ f68 1 158"/>
                                  <a:gd name="f106" fmla="*/ f69 1 643"/>
                                  <a:gd name="f107" fmla="*/ f70 1 158"/>
                                  <a:gd name="f108" fmla="*/ f71 1 643"/>
                                  <a:gd name="f109" fmla="*/ f72 1 158"/>
                                  <a:gd name="f110" fmla="*/ f73 1 643"/>
                                  <a:gd name="f111" fmla="*/ f74 1 158"/>
                                  <a:gd name="f112" fmla="*/ f75 1 643"/>
                                  <a:gd name="f113" fmla="*/ f76 1 158"/>
                                  <a:gd name="f114" fmla="*/ f77 1 643"/>
                                  <a:gd name="f115" fmla="*/ f78 1 158"/>
                                  <a:gd name="f116" fmla="*/ f79 1 643"/>
                                  <a:gd name="f117" fmla="*/ f80 1 158"/>
                                  <a:gd name="f118" fmla="*/ f81 1 643"/>
                                  <a:gd name="f119" fmla="*/ f82 1 158"/>
                                  <a:gd name="f120" fmla="*/ f83 1 643"/>
                                  <a:gd name="f121" fmla="*/ 0 1 f46"/>
                                  <a:gd name="f122" fmla="*/ f6 1 f46"/>
                                  <a:gd name="f123" fmla="*/ 0 1 f47"/>
                                  <a:gd name="f124" fmla="*/ f7 1 f47"/>
                                  <a:gd name="f125" fmla="+- f84 0 f1"/>
                                  <a:gd name="f126" fmla="*/ f85 1 f46"/>
                                  <a:gd name="f127" fmla="*/ f86 1 f47"/>
                                  <a:gd name="f128" fmla="*/ f87 1 f46"/>
                                  <a:gd name="f129" fmla="*/ f88 1 f47"/>
                                  <a:gd name="f130" fmla="*/ f89 1 f46"/>
                                  <a:gd name="f131" fmla="*/ f90 1 f47"/>
                                  <a:gd name="f132" fmla="*/ f91 1 f46"/>
                                  <a:gd name="f133" fmla="*/ f92 1 f47"/>
                                  <a:gd name="f134" fmla="*/ f93 1 f46"/>
                                  <a:gd name="f135" fmla="*/ f94 1 f47"/>
                                  <a:gd name="f136" fmla="*/ f95 1 f46"/>
                                  <a:gd name="f137" fmla="*/ f96 1 f47"/>
                                  <a:gd name="f138" fmla="*/ f97 1 f46"/>
                                  <a:gd name="f139" fmla="*/ f98 1 f47"/>
                                  <a:gd name="f140" fmla="*/ f99 1 f46"/>
                                  <a:gd name="f141" fmla="*/ f100 1 f47"/>
                                  <a:gd name="f142" fmla="*/ f101 1 f46"/>
                                  <a:gd name="f143" fmla="*/ f102 1 f47"/>
                                  <a:gd name="f144" fmla="*/ f103 1 f46"/>
                                  <a:gd name="f145" fmla="*/ f104 1 f47"/>
                                  <a:gd name="f146" fmla="*/ f105 1 f46"/>
                                  <a:gd name="f147" fmla="*/ f106 1 f47"/>
                                  <a:gd name="f148" fmla="*/ f107 1 f46"/>
                                  <a:gd name="f149" fmla="*/ f108 1 f47"/>
                                  <a:gd name="f150" fmla="*/ f109 1 f46"/>
                                  <a:gd name="f151" fmla="*/ f110 1 f47"/>
                                  <a:gd name="f152" fmla="*/ f111 1 f46"/>
                                  <a:gd name="f153" fmla="*/ f112 1 f47"/>
                                  <a:gd name="f154" fmla="*/ f113 1 f46"/>
                                  <a:gd name="f155" fmla="*/ f114 1 f47"/>
                                  <a:gd name="f156" fmla="*/ f115 1 f46"/>
                                  <a:gd name="f157" fmla="*/ f116 1 f47"/>
                                  <a:gd name="f158" fmla="*/ f117 1 f46"/>
                                  <a:gd name="f159" fmla="*/ f118 1 f47"/>
                                  <a:gd name="f160" fmla="*/ f119 1 f46"/>
                                  <a:gd name="f161" fmla="*/ f120 1 f47"/>
                                  <a:gd name="f162" fmla="*/ f121 f41 1"/>
                                  <a:gd name="f163" fmla="*/ f122 f41 1"/>
                                  <a:gd name="f164" fmla="*/ f124 f42 1"/>
                                  <a:gd name="f165" fmla="*/ f123 f42 1"/>
                                  <a:gd name="f166" fmla="*/ f126 f41 1"/>
                                  <a:gd name="f167" fmla="*/ f127 f42 1"/>
                                  <a:gd name="f168" fmla="*/ f128 f41 1"/>
                                  <a:gd name="f169" fmla="*/ f129 f42 1"/>
                                  <a:gd name="f170" fmla="*/ f130 f41 1"/>
                                  <a:gd name="f171" fmla="*/ f131 f42 1"/>
                                  <a:gd name="f172" fmla="*/ f132 f41 1"/>
                                  <a:gd name="f173" fmla="*/ f133 f42 1"/>
                                  <a:gd name="f174" fmla="*/ f134 f41 1"/>
                                  <a:gd name="f175" fmla="*/ f135 f42 1"/>
                                  <a:gd name="f176" fmla="*/ f136 f41 1"/>
                                  <a:gd name="f177" fmla="*/ f137 f42 1"/>
                                  <a:gd name="f178" fmla="*/ f138 f41 1"/>
                                  <a:gd name="f179" fmla="*/ f139 f42 1"/>
                                  <a:gd name="f180" fmla="*/ f140 f41 1"/>
                                  <a:gd name="f181" fmla="*/ f141 f42 1"/>
                                  <a:gd name="f182" fmla="*/ f142 f41 1"/>
                                  <a:gd name="f183" fmla="*/ f143 f42 1"/>
                                  <a:gd name="f184" fmla="*/ f144 f41 1"/>
                                  <a:gd name="f185" fmla="*/ f145 f42 1"/>
                                  <a:gd name="f186" fmla="*/ f146 f41 1"/>
                                  <a:gd name="f187" fmla="*/ f147 f42 1"/>
                                  <a:gd name="f188" fmla="*/ f148 f41 1"/>
                                  <a:gd name="f189" fmla="*/ f149 f42 1"/>
                                  <a:gd name="f190" fmla="*/ f150 f41 1"/>
                                  <a:gd name="f191" fmla="*/ f151 f42 1"/>
                                  <a:gd name="f192" fmla="*/ f152 f41 1"/>
                                  <a:gd name="f193" fmla="*/ f153 f42 1"/>
                                  <a:gd name="f194" fmla="*/ f154 f41 1"/>
                                  <a:gd name="f195" fmla="*/ f155 f42 1"/>
                                  <a:gd name="f196" fmla="*/ f156 f41 1"/>
                                  <a:gd name="f197" fmla="*/ f157 f42 1"/>
                                  <a:gd name="f198" fmla="*/ f158 f41 1"/>
                                  <a:gd name="f199" fmla="*/ f159 f42 1"/>
                                  <a:gd name="f200" fmla="*/ f160 f41 1"/>
                                  <a:gd name="f201" fmla="*/ f161 f42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25">
                                    <a:pos x="f166" y="f167"/>
                                  </a:cxn>
                                  <a:cxn ang="f125">
                                    <a:pos x="f168" y="f169"/>
                                  </a:cxn>
                                  <a:cxn ang="f125">
                                    <a:pos x="f170" y="f171"/>
                                  </a:cxn>
                                  <a:cxn ang="f125">
                                    <a:pos x="f172" y="f173"/>
                                  </a:cxn>
                                  <a:cxn ang="f125">
                                    <a:pos x="f174" y="f175"/>
                                  </a:cxn>
                                  <a:cxn ang="f125">
                                    <a:pos x="f176" y="f177"/>
                                  </a:cxn>
                                  <a:cxn ang="f125">
                                    <a:pos x="f178" y="f179"/>
                                  </a:cxn>
                                  <a:cxn ang="f125">
                                    <a:pos x="f180" y="f181"/>
                                  </a:cxn>
                                  <a:cxn ang="f125">
                                    <a:pos x="f182" y="f183"/>
                                  </a:cxn>
                                  <a:cxn ang="f125">
                                    <a:pos x="f184" y="f185"/>
                                  </a:cxn>
                                  <a:cxn ang="f125">
                                    <a:pos x="f186" y="f187"/>
                                  </a:cxn>
                                  <a:cxn ang="f125">
                                    <a:pos x="f188" y="f189"/>
                                  </a:cxn>
                                  <a:cxn ang="f125">
                                    <a:pos x="f190" y="f191"/>
                                  </a:cxn>
                                  <a:cxn ang="f125">
                                    <a:pos x="f192" y="f193"/>
                                  </a:cxn>
                                  <a:cxn ang="f125">
                                    <a:pos x="f194" y="f195"/>
                                  </a:cxn>
                                  <a:cxn ang="f125">
                                    <a:pos x="f196" y="f197"/>
                                  </a:cxn>
                                  <a:cxn ang="f125">
                                    <a:pos x="f198" y="f199"/>
                                  </a:cxn>
                                  <a:cxn ang="f125">
                                    <a:pos x="f200" y="f201"/>
                                  </a:cxn>
                                  <a:cxn ang="f125">
                                    <a:pos x="f166" y="f167"/>
                                  </a:cxn>
                                </a:cxnLst>
                                <a:rect l="f162" t="f165" r="f163" b="f164"/>
                                <a:pathLst>
                                  <a:path w="158" h="643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33"/>
                                    </a:lnTo>
                                    <a:lnTo>
                                      <a:pt x="f34" y="f35"/>
                                    </a:lnTo>
                                    <a:lnTo>
                                      <a:pt x="f36" y="f37"/>
                                    </a:lnTo>
                                    <a:lnTo>
                                      <a:pt x="f38" y="f39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3" name="Forme libre 13"/>
                            <wps:cNvSpPr/>
                            <wps:spPr>
                              <a:xfrm>
                                <a:off x="787353" y="4090386"/>
                                <a:ext cx="139692" cy="29454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3"/>
                                  <a:gd name="f7" fmla="val 71"/>
                                  <a:gd name="f8" fmla="val 24"/>
                                  <a:gd name="f9" fmla="val 11"/>
                                  <a:gd name="f10" fmla="val 36"/>
                                  <a:gd name="f11" fmla="+- 0 0 -90"/>
                                  <a:gd name="f12" fmla="*/ f3 1 33"/>
                                  <a:gd name="f13" fmla="*/ f4 1 71"/>
                                  <a:gd name="f14" fmla="+- f7 0 f5"/>
                                  <a:gd name="f15" fmla="+- f6 0 f5"/>
                                  <a:gd name="f16" fmla="*/ f11 f0 1"/>
                                  <a:gd name="f17" fmla="*/ f15 1 33"/>
                                  <a:gd name="f18" fmla="*/ f14 1 71"/>
                                  <a:gd name="f19" fmla="*/ 0 f15 1"/>
                                  <a:gd name="f20" fmla="*/ 0 f14 1"/>
                                  <a:gd name="f21" fmla="*/ 33 f15 1"/>
                                  <a:gd name="f22" fmla="*/ 71 f14 1"/>
                                  <a:gd name="f23" fmla="*/ 24 f15 1"/>
                                  <a:gd name="f24" fmla="*/ 11 f15 1"/>
                                  <a:gd name="f25" fmla="*/ 36 f14 1"/>
                                  <a:gd name="f26" fmla="*/ f16 1 f2"/>
                                  <a:gd name="f27" fmla="*/ f19 1 33"/>
                                  <a:gd name="f28" fmla="*/ f20 1 71"/>
                                  <a:gd name="f29" fmla="*/ f21 1 33"/>
                                  <a:gd name="f30" fmla="*/ f22 1 71"/>
                                  <a:gd name="f31" fmla="*/ f23 1 33"/>
                                  <a:gd name="f32" fmla="*/ f24 1 33"/>
                                  <a:gd name="f33" fmla="*/ f25 1 71"/>
                                  <a:gd name="f34" fmla="*/ 0 1 f17"/>
                                  <a:gd name="f35" fmla="*/ f6 1 f17"/>
                                  <a:gd name="f36" fmla="*/ 0 1 f18"/>
                                  <a:gd name="f37" fmla="*/ f7 1 f18"/>
                                  <a:gd name="f38" fmla="+- f26 0 f1"/>
                                  <a:gd name="f39" fmla="*/ f27 1 f17"/>
                                  <a:gd name="f40" fmla="*/ f28 1 f18"/>
                                  <a:gd name="f41" fmla="*/ f29 1 f17"/>
                                  <a:gd name="f42" fmla="*/ f30 1 f18"/>
                                  <a:gd name="f43" fmla="*/ f31 1 f17"/>
                                  <a:gd name="f44" fmla="*/ f32 1 f17"/>
                                  <a:gd name="f45" fmla="*/ f33 1 f18"/>
                                  <a:gd name="f46" fmla="*/ f34 f12 1"/>
                                  <a:gd name="f47" fmla="*/ f35 f12 1"/>
                                  <a:gd name="f48" fmla="*/ f37 f13 1"/>
                                  <a:gd name="f49" fmla="*/ f36 f13 1"/>
                                  <a:gd name="f50" fmla="*/ f39 f12 1"/>
                                  <a:gd name="f51" fmla="*/ f40 f13 1"/>
                                  <a:gd name="f52" fmla="*/ f41 f12 1"/>
                                  <a:gd name="f53" fmla="*/ f42 f13 1"/>
                                  <a:gd name="f54" fmla="*/ f43 f12 1"/>
                                  <a:gd name="f55" fmla="*/ f44 f12 1"/>
                                  <a:gd name="f56" fmla="*/ f45 f13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8">
                                    <a:pos x="f50" y="f51"/>
                                  </a:cxn>
                                  <a:cxn ang="f38">
                                    <a:pos x="f52" y="f53"/>
                                  </a:cxn>
                                  <a:cxn ang="f38">
                                    <a:pos x="f54" y="f53"/>
                                  </a:cxn>
                                  <a:cxn ang="f38">
                                    <a:pos x="f55" y="f56"/>
                                  </a:cxn>
                                  <a:cxn ang="f38">
                                    <a:pos x="f50" y="f51"/>
                                  </a:cxn>
                                </a:cxnLst>
                                <a:rect l="f46" t="f49" r="f47" b="f48"/>
                                <a:pathLst>
                                  <a:path w="33" h="71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4" name="Forme libre 14"/>
                            <wps:cNvSpPr/>
                            <wps:spPr>
                              <a:xfrm>
                                <a:off x="67730" y="1240393"/>
                                <a:ext cx="63495" cy="39410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"/>
                                  <a:gd name="f7" fmla="val 95"/>
                                  <a:gd name="f8" fmla="val 8"/>
                                  <a:gd name="f9" fmla="val 37"/>
                                  <a:gd name="f10" fmla="val 41"/>
                                  <a:gd name="f11" fmla="val 4"/>
                                  <a:gd name="f12" fmla="val 49"/>
                                  <a:gd name="f13" fmla="+- 0 0 -90"/>
                                  <a:gd name="f14" fmla="*/ f3 1 15"/>
                                  <a:gd name="f15" fmla="*/ f4 1 95"/>
                                  <a:gd name="f16" fmla="+- f7 0 f5"/>
                                  <a:gd name="f17" fmla="+- f6 0 f5"/>
                                  <a:gd name="f18" fmla="*/ f13 f0 1"/>
                                  <a:gd name="f19" fmla="*/ f17 1 15"/>
                                  <a:gd name="f20" fmla="*/ f16 1 95"/>
                                  <a:gd name="f21" fmla="*/ 0 f17 1"/>
                                  <a:gd name="f22" fmla="*/ 0 f16 1"/>
                                  <a:gd name="f23" fmla="*/ 8 f17 1"/>
                                  <a:gd name="f24" fmla="*/ 37 f16 1"/>
                                  <a:gd name="f25" fmla="*/ 41 f16 1"/>
                                  <a:gd name="f26" fmla="*/ 15 f17 1"/>
                                  <a:gd name="f27" fmla="*/ 95 f16 1"/>
                                  <a:gd name="f28" fmla="*/ 4 f17 1"/>
                                  <a:gd name="f29" fmla="*/ 49 f16 1"/>
                                  <a:gd name="f30" fmla="*/ f18 1 f2"/>
                                  <a:gd name="f31" fmla="*/ f21 1 15"/>
                                  <a:gd name="f32" fmla="*/ f22 1 95"/>
                                  <a:gd name="f33" fmla="*/ f23 1 15"/>
                                  <a:gd name="f34" fmla="*/ f24 1 95"/>
                                  <a:gd name="f35" fmla="*/ f25 1 95"/>
                                  <a:gd name="f36" fmla="*/ f26 1 15"/>
                                  <a:gd name="f37" fmla="*/ f27 1 95"/>
                                  <a:gd name="f38" fmla="*/ f28 1 15"/>
                                  <a:gd name="f39" fmla="*/ f29 1 95"/>
                                  <a:gd name="f40" fmla="*/ 0 1 f19"/>
                                  <a:gd name="f41" fmla="*/ f6 1 f19"/>
                                  <a:gd name="f42" fmla="*/ 0 1 f20"/>
                                  <a:gd name="f43" fmla="*/ f7 1 f20"/>
                                  <a:gd name="f44" fmla="+- f30 0 f1"/>
                                  <a:gd name="f45" fmla="*/ f31 1 f19"/>
                                  <a:gd name="f46" fmla="*/ f32 1 f20"/>
                                  <a:gd name="f47" fmla="*/ f33 1 f19"/>
                                  <a:gd name="f48" fmla="*/ f34 1 f20"/>
                                  <a:gd name="f49" fmla="*/ f35 1 f20"/>
                                  <a:gd name="f50" fmla="*/ f36 1 f19"/>
                                  <a:gd name="f51" fmla="*/ f37 1 f20"/>
                                  <a:gd name="f52" fmla="*/ f38 1 f19"/>
                                  <a:gd name="f53" fmla="*/ f39 1 f20"/>
                                  <a:gd name="f54" fmla="*/ f40 f14 1"/>
                                  <a:gd name="f55" fmla="*/ f41 f14 1"/>
                                  <a:gd name="f56" fmla="*/ f43 f15 1"/>
                                  <a:gd name="f57" fmla="*/ f42 f15 1"/>
                                  <a:gd name="f58" fmla="*/ f45 f14 1"/>
                                  <a:gd name="f59" fmla="*/ f46 f15 1"/>
                                  <a:gd name="f60" fmla="*/ f47 f14 1"/>
                                  <a:gd name="f61" fmla="*/ f48 f15 1"/>
                                  <a:gd name="f62" fmla="*/ f49 f15 1"/>
                                  <a:gd name="f63" fmla="*/ f50 f14 1"/>
                                  <a:gd name="f64" fmla="*/ f51 f15 1"/>
                                  <a:gd name="f65" fmla="*/ f52 f14 1"/>
                                  <a:gd name="f66" fmla="*/ f53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4">
                                    <a:pos x="f58" y="f59"/>
                                  </a:cxn>
                                  <a:cxn ang="f44">
                                    <a:pos x="f60" y="f61"/>
                                  </a:cxn>
                                  <a:cxn ang="f44">
                                    <a:pos x="f60" y="f62"/>
                                  </a:cxn>
                                  <a:cxn ang="f44">
                                    <a:pos x="f63" y="f64"/>
                                  </a:cxn>
                                  <a:cxn ang="f44">
                                    <a:pos x="f65" y="f66"/>
                                  </a:cxn>
                                  <a:cxn ang="f44">
                                    <a:pos x="f58" y="f59"/>
                                  </a:cxn>
                                </a:cxnLst>
                                <a:rect l="f54" t="f57" r="f55" b="f56"/>
                                <a:pathLst>
                                  <a:path w="15" h="95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8" y="f10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1" y="f12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5" name="Forme libre 15"/>
                            <wps:cNvSpPr/>
                            <wps:spPr>
                              <a:xfrm>
                                <a:off x="630726" y="0"/>
                                <a:ext cx="1701707" cy="324409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02"/>
                                  <a:gd name="f7" fmla="val 782"/>
                                  <a:gd name="f8" fmla="val 1"/>
                                  <a:gd name="f9" fmla="val 363"/>
                                  <a:gd name="f10" fmla="val 39"/>
                                  <a:gd name="f11" fmla="val 325"/>
                                  <a:gd name="f12" fmla="val 79"/>
                                  <a:gd name="f13" fmla="val 290"/>
                                  <a:gd name="f14" fmla="val 121"/>
                                  <a:gd name="f15" fmla="val 255"/>
                                  <a:gd name="f16" fmla="val 164"/>
                                  <a:gd name="f17" fmla="val 211"/>
                                  <a:gd name="f18" fmla="val 222"/>
                                  <a:gd name="f19" fmla="val 171"/>
                                  <a:gd name="f20" fmla="val 284"/>
                                  <a:gd name="f21" fmla="val 133"/>
                                  <a:gd name="f22" fmla="val 346"/>
                                  <a:gd name="f23" fmla="val 100"/>
                                  <a:gd name="f24" fmla="val 411"/>
                                  <a:gd name="f25" fmla="val 71"/>
                                  <a:gd name="f26" fmla="val 478"/>
                                  <a:gd name="f27" fmla="val 45"/>
                                  <a:gd name="f28" fmla="val 546"/>
                                  <a:gd name="f29" fmla="val 27"/>
                                  <a:gd name="f30" fmla="val 617"/>
                                  <a:gd name="f31" fmla="val 13"/>
                                  <a:gd name="f32" fmla="val 689"/>
                                  <a:gd name="f33" fmla="val 7"/>
                                  <a:gd name="f34" fmla="val 761"/>
                                  <a:gd name="f35" fmla="val 765"/>
                                  <a:gd name="f36" fmla="val 688"/>
                                  <a:gd name="f37" fmla="val 21"/>
                                  <a:gd name="f38" fmla="val 616"/>
                                  <a:gd name="f39" fmla="val 40"/>
                                  <a:gd name="f40" fmla="val 545"/>
                                  <a:gd name="f41" fmla="val 66"/>
                                  <a:gd name="f42" fmla="val 475"/>
                                  <a:gd name="f43" fmla="val 95"/>
                                  <a:gd name="f44" fmla="val 409"/>
                                  <a:gd name="f45" fmla="val 130"/>
                                  <a:gd name="f46" fmla="val 343"/>
                                  <a:gd name="f47" fmla="val 167"/>
                                  <a:gd name="f48" fmla="val 281"/>
                                  <a:gd name="f49" fmla="val 209"/>
                                  <a:gd name="f50" fmla="val 220"/>
                                  <a:gd name="f51" fmla="val 253"/>
                                  <a:gd name="f52" fmla="val 163"/>
                                  <a:gd name="f53" fmla="val 287"/>
                                  <a:gd name="f54" fmla="val 120"/>
                                  <a:gd name="f55" fmla="val 324"/>
                                  <a:gd name="f56" fmla="val 78"/>
                                  <a:gd name="f57" fmla="val 362"/>
                                  <a:gd name="f58" fmla="val 38"/>
                                  <a:gd name="f59" fmla="+- 0 0 -90"/>
                                  <a:gd name="f60" fmla="*/ f3 1 402"/>
                                  <a:gd name="f61" fmla="*/ f4 1 782"/>
                                  <a:gd name="f62" fmla="+- f7 0 f5"/>
                                  <a:gd name="f63" fmla="+- f6 0 f5"/>
                                  <a:gd name="f64" fmla="*/ f59 f0 1"/>
                                  <a:gd name="f65" fmla="*/ f63 1 402"/>
                                  <a:gd name="f66" fmla="*/ f62 1 782"/>
                                  <a:gd name="f67" fmla="*/ 402 f63 1"/>
                                  <a:gd name="f68" fmla="*/ 0 f62 1"/>
                                  <a:gd name="f69" fmla="*/ 1 f62 1"/>
                                  <a:gd name="f70" fmla="*/ 363 f63 1"/>
                                  <a:gd name="f71" fmla="*/ 39 f62 1"/>
                                  <a:gd name="f72" fmla="*/ 325 f63 1"/>
                                  <a:gd name="f73" fmla="*/ 79 f62 1"/>
                                  <a:gd name="f74" fmla="*/ 290 f63 1"/>
                                  <a:gd name="f75" fmla="*/ 121 f62 1"/>
                                  <a:gd name="f76" fmla="*/ 255 f63 1"/>
                                  <a:gd name="f77" fmla="*/ 164 f62 1"/>
                                  <a:gd name="f78" fmla="*/ 211 f63 1"/>
                                  <a:gd name="f79" fmla="*/ 222 f62 1"/>
                                  <a:gd name="f80" fmla="*/ 171 f63 1"/>
                                  <a:gd name="f81" fmla="*/ 284 f62 1"/>
                                  <a:gd name="f82" fmla="*/ 133 f63 1"/>
                                  <a:gd name="f83" fmla="*/ 346 f62 1"/>
                                  <a:gd name="f84" fmla="*/ 100 f63 1"/>
                                  <a:gd name="f85" fmla="*/ 411 f62 1"/>
                                  <a:gd name="f86" fmla="*/ 71 f63 1"/>
                                  <a:gd name="f87" fmla="*/ 478 f62 1"/>
                                  <a:gd name="f88" fmla="*/ 45 f63 1"/>
                                  <a:gd name="f89" fmla="*/ 546 f62 1"/>
                                  <a:gd name="f90" fmla="*/ 27 f63 1"/>
                                  <a:gd name="f91" fmla="*/ 617 f62 1"/>
                                  <a:gd name="f92" fmla="*/ 13 f63 1"/>
                                  <a:gd name="f93" fmla="*/ 689 f62 1"/>
                                  <a:gd name="f94" fmla="*/ 7 f63 1"/>
                                  <a:gd name="f95" fmla="*/ 761 f62 1"/>
                                  <a:gd name="f96" fmla="*/ 782 f62 1"/>
                                  <a:gd name="f97" fmla="*/ 0 f63 1"/>
                                  <a:gd name="f98" fmla="*/ 765 f62 1"/>
                                  <a:gd name="f99" fmla="*/ 1 f63 1"/>
                                  <a:gd name="f100" fmla="*/ 688 f62 1"/>
                                  <a:gd name="f101" fmla="*/ 21 f63 1"/>
                                  <a:gd name="f102" fmla="*/ 616 f62 1"/>
                                  <a:gd name="f103" fmla="*/ 40 f63 1"/>
                                  <a:gd name="f104" fmla="*/ 545 f62 1"/>
                                  <a:gd name="f105" fmla="*/ 66 f63 1"/>
                                  <a:gd name="f106" fmla="*/ 475 f62 1"/>
                                  <a:gd name="f107" fmla="*/ 95 f63 1"/>
                                  <a:gd name="f108" fmla="*/ 409 f62 1"/>
                                  <a:gd name="f109" fmla="*/ 130 f63 1"/>
                                  <a:gd name="f110" fmla="*/ 343 f62 1"/>
                                  <a:gd name="f111" fmla="*/ 167 f63 1"/>
                                  <a:gd name="f112" fmla="*/ 281 f62 1"/>
                                  <a:gd name="f113" fmla="*/ 209 f63 1"/>
                                  <a:gd name="f114" fmla="*/ 220 f62 1"/>
                                  <a:gd name="f115" fmla="*/ 253 f63 1"/>
                                  <a:gd name="f116" fmla="*/ 163 f62 1"/>
                                  <a:gd name="f117" fmla="*/ 287 f63 1"/>
                                  <a:gd name="f118" fmla="*/ 120 f62 1"/>
                                  <a:gd name="f119" fmla="*/ 324 f63 1"/>
                                  <a:gd name="f120" fmla="*/ 78 f62 1"/>
                                  <a:gd name="f121" fmla="*/ 362 f63 1"/>
                                  <a:gd name="f122" fmla="*/ 38 f62 1"/>
                                  <a:gd name="f123" fmla="*/ f64 1 f2"/>
                                  <a:gd name="f124" fmla="*/ f67 1 402"/>
                                  <a:gd name="f125" fmla="*/ f68 1 782"/>
                                  <a:gd name="f126" fmla="*/ f69 1 782"/>
                                  <a:gd name="f127" fmla="*/ f70 1 402"/>
                                  <a:gd name="f128" fmla="*/ f71 1 782"/>
                                  <a:gd name="f129" fmla="*/ f72 1 402"/>
                                  <a:gd name="f130" fmla="*/ f73 1 782"/>
                                  <a:gd name="f131" fmla="*/ f74 1 402"/>
                                  <a:gd name="f132" fmla="*/ f75 1 782"/>
                                  <a:gd name="f133" fmla="*/ f76 1 402"/>
                                  <a:gd name="f134" fmla="*/ f77 1 782"/>
                                  <a:gd name="f135" fmla="*/ f78 1 402"/>
                                  <a:gd name="f136" fmla="*/ f79 1 782"/>
                                  <a:gd name="f137" fmla="*/ f80 1 402"/>
                                  <a:gd name="f138" fmla="*/ f81 1 782"/>
                                  <a:gd name="f139" fmla="*/ f82 1 402"/>
                                  <a:gd name="f140" fmla="*/ f83 1 782"/>
                                  <a:gd name="f141" fmla="*/ f84 1 402"/>
                                  <a:gd name="f142" fmla="*/ f85 1 782"/>
                                  <a:gd name="f143" fmla="*/ f86 1 402"/>
                                  <a:gd name="f144" fmla="*/ f87 1 782"/>
                                  <a:gd name="f145" fmla="*/ f88 1 402"/>
                                  <a:gd name="f146" fmla="*/ f89 1 782"/>
                                  <a:gd name="f147" fmla="*/ f90 1 402"/>
                                  <a:gd name="f148" fmla="*/ f91 1 782"/>
                                  <a:gd name="f149" fmla="*/ f92 1 402"/>
                                  <a:gd name="f150" fmla="*/ f93 1 782"/>
                                  <a:gd name="f151" fmla="*/ f94 1 402"/>
                                  <a:gd name="f152" fmla="*/ f95 1 782"/>
                                  <a:gd name="f153" fmla="*/ f96 1 782"/>
                                  <a:gd name="f154" fmla="*/ f97 1 402"/>
                                  <a:gd name="f155" fmla="*/ f98 1 782"/>
                                  <a:gd name="f156" fmla="*/ f99 1 402"/>
                                  <a:gd name="f157" fmla="*/ f100 1 782"/>
                                  <a:gd name="f158" fmla="*/ f101 1 402"/>
                                  <a:gd name="f159" fmla="*/ f102 1 782"/>
                                  <a:gd name="f160" fmla="*/ f103 1 402"/>
                                  <a:gd name="f161" fmla="*/ f104 1 782"/>
                                  <a:gd name="f162" fmla="*/ f105 1 402"/>
                                  <a:gd name="f163" fmla="*/ f106 1 782"/>
                                  <a:gd name="f164" fmla="*/ f107 1 402"/>
                                  <a:gd name="f165" fmla="*/ f108 1 782"/>
                                  <a:gd name="f166" fmla="*/ f109 1 402"/>
                                  <a:gd name="f167" fmla="*/ f110 1 782"/>
                                  <a:gd name="f168" fmla="*/ f111 1 402"/>
                                  <a:gd name="f169" fmla="*/ f112 1 782"/>
                                  <a:gd name="f170" fmla="*/ f113 1 402"/>
                                  <a:gd name="f171" fmla="*/ f114 1 782"/>
                                  <a:gd name="f172" fmla="*/ f115 1 402"/>
                                  <a:gd name="f173" fmla="*/ f116 1 782"/>
                                  <a:gd name="f174" fmla="*/ f117 1 402"/>
                                  <a:gd name="f175" fmla="*/ f118 1 782"/>
                                  <a:gd name="f176" fmla="*/ f119 1 402"/>
                                  <a:gd name="f177" fmla="*/ f120 1 782"/>
                                  <a:gd name="f178" fmla="*/ f121 1 402"/>
                                  <a:gd name="f179" fmla="*/ f122 1 782"/>
                                  <a:gd name="f180" fmla="*/ 0 1 f65"/>
                                  <a:gd name="f181" fmla="*/ f6 1 f65"/>
                                  <a:gd name="f182" fmla="*/ 0 1 f66"/>
                                  <a:gd name="f183" fmla="*/ f7 1 f66"/>
                                  <a:gd name="f184" fmla="+- f123 0 f1"/>
                                  <a:gd name="f185" fmla="*/ f124 1 f65"/>
                                  <a:gd name="f186" fmla="*/ f125 1 f66"/>
                                  <a:gd name="f187" fmla="*/ f126 1 f66"/>
                                  <a:gd name="f188" fmla="*/ f127 1 f65"/>
                                  <a:gd name="f189" fmla="*/ f128 1 f66"/>
                                  <a:gd name="f190" fmla="*/ f129 1 f65"/>
                                  <a:gd name="f191" fmla="*/ f130 1 f66"/>
                                  <a:gd name="f192" fmla="*/ f131 1 f65"/>
                                  <a:gd name="f193" fmla="*/ f132 1 f66"/>
                                  <a:gd name="f194" fmla="*/ f133 1 f65"/>
                                  <a:gd name="f195" fmla="*/ f134 1 f66"/>
                                  <a:gd name="f196" fmla="*/ f135 1 f65"/>
                                  <a:gd name="f197" fmla="*/ f136 1 f66"/>
                                  <a:gd name="f198" fmla="*/ f137 1 f65"/>
                                  <a:gd name="f199" fmla="*/ f138 1 f66"/>
                                  <a:gd name="f200" fmla="*/ f139 1 f65"/>
                                  <a:gd name="f201" fmla="*/ f140 1 f66"/>
                                  <a:gd name="f202" fmla="*/ f141 1 f65"/>
                                  <a:gd name="f203" fmla="*/ f142 1 f66"/>
                                  <a:gd name="f204" fmla="*/ f143 1 f65"/>
                                  <a:gd name="f205" fmla="*/ f144 1 f66"/>
                                  <a:gd name="f206" fmla="*/ f145 1 f65"/>
                                  <a:gd name="f207" fmla="*/ f146 1 f66"/>
                                  <a:gd name="f208" fmla="*/ f147 1 f65"/>
                                  <a:gd name="f209" fmla="*/ f148 1 f66"/>
                                  <a:gd name="f210" fmla="*/ f149 1 f65"/>
                                  <a:gd name="f211" fmla="*/ f150 1 f66"/>
                                  <a:gd name="f212" fmla="*/ f151 1 f65"/>
                                  <a:gd name="f213" fmla="*/ f152 1 f66"/>
                                  <a:gd name="f214" fmla="*/ f153 1 f66"/>
                                  <a:gd name="f215" fmla="*/ f154 1 f65"/>
                                  <a:gd name="f216" fmla="*/ f155 1 f66"/>
                                  <a:gd name="f217" fmla="*/ f156 1 f65"/>
                                  <a:gd name="f218" fmla="*/ f157 1 f66"/>
                                  <a:gd name="f219" fmla="*/ f158 1 f65"/>
                                  <a:gd name="f220" fmla="*/ f159 1 f66"/>
                                  <a:gd name="f221" fmla="*/ f160 1 f65"/>
                                  <a:gd name="f222" fmla="*/ f161 1 f66"/>
                                  <a:gd name="f223" fmla="*/ f162 1 f65"/>
                                  <a:gd name="f224" fmla="*/ f163 1 f66"/>
                                  <a:gd name="f225" fmla="*/ f164 1 f65"/>
                                  <a:gd name="f226" fmla="*/ f165 1 f66"/>
                                  <a:gd name="f227" fmla="*/ f166 1 f65"/>
                                  <a:gd name="f228" fmla="*/ f167 1 f66"/>
                                  <a:gd name="f229" fmla="*/ f168 1 f65"/>
                                  <a:gd name="f230" fmla="*/ f169 1 f66"/>
                                  <a:gd name="f231" fmla="*/ f170 1 f65"/>
                                  <a:gd name="f232" fmla="*/ f171 1 f66"/>
                                  <a:gd name="f233" fmla="*/ f172 1 f65"/>
                                  <a:gd name="f234" fmla="*/ f173 1 f66"/>
                                  <a:gd name="f235" fmla="*/ f174 1 f65"/>
                                  <a:gd name="f236" fmla="*/ f175 1 f66"/>
                                  <a:gd name="f237" fmla="*/ f176 1 f65"/>
                                  <a:gd name="f238" fmla="*/ f177 1 f66"/>
                                  <a:gd name="f239" fmla="*/ f178 1 f65"/>
                                  <a:gd name="f240" fmla="*/ f179 1 f66"/>
                                  <a:gd name="f241" fmla="*/ f180 f60 1"/>
                                  <a:gd name="f242" fmla="*/ f181 f60 1"/>
                                  <a:gd name="f243" fmla="*/ f183 f61 1"/>
                                  <a:gd name="f244" fmla="*/ f182 f61 1"/>
                                  <a:gd name="f245" fmla="*/ f185 f60 1"/>
                                  <a:gd name="f246" fmla="*/ f186 f61 1"/>
                                  <a:gd name="f247" fmla="*/ f187 f61 1"/>
                                  <a:gd name="f248" fmla="*/ f188 f60 1"/>
                                  <a:gd name="f249" fmla="*/ f189 f61 1"/>
                                  <a:gd name="f250" fmla="*/ f190 f60 1"/>
                                  <a:gd name="f251" fmla="*/ f191 f61 1"/>
                                  <a:gd name="f252" fmla="*/ f192 f60 1"/>
                                  <a:gd name="f253" fmla="*/ f193 f61 1"/>
                                  <a:gd name="f254" fmla="*/ f194 f60 1"/>
                                  <a:gd name="f255" fmla="*/ f195 f61 1"/>
                                  <a:gd name="f256" fmla="*/ f196 f60 1"/>
                                  <a:gd name="f257" fmla="*/ f197 f61 1"/>
                                  <a:gd name="f258" fmla="*/ f198 f60 1"/>
                                  <a:gd name="f259" fmla="*/ f199 f61 1"/>
                                  <a:gd name="f260" fmla="*/ f200 f60 1"/>
                                  <a:gd name="f261" fmla="*/ f201 f61 1"/>
                                  <a:gd name="f262" fmla="*/ f202 f60 1"/>
                                  <a:gd name="f263" fmla="*/ f203 f61 1"/>
                                  <a:gd name="f264" fmla="*/ f204 f60 1"/>
                                  <a:gd name="f265" fmla="*/ f205 f61 1"/>
                                  <a:gd name="f266" fmla="*/ f206 f60 1"/>
                                  <a:gd name="f267" fmla="*/ f207 f61 1"/>
                                  <a:gd name="f268" fmla="*/ f208 f60 1"/>
                                  <a:gd name="f269" fmla="*/ f209 f61 1"/>
                                  <a:gd name="f270" fmla="*/ f210 f60 1"/>
                                  <a:gd name="f271" fmla="*/ f211 f61 1"/>
                                  <a:gd name="f272" fmla="*/ f212 f60 1"/>
                                  <a:gd name="f273" fmla="*/ f213 f61 1"/>
                                  <a:gd name="f274" fmla="*/ f214 f61 1"/>
                                  <a:gd name="f275" fmla="*/ f215 f60 1"/>
                                  <a:gd name="f276" fmla="*/ f216 f61 1"/>
                                  <a:gd name="f277" fmla="*/ f217 f60 1"/>
                                  <a:gd name="f278" fmla="*/ f218 f61 1"/>
                                  <a:gd name="f279" fmla="*/ f219 f60 1"/>
                                  <a:gd name="f280" fmla="*/ f220 f61 1"/>
                                  <a:gd name="f281" fmla="*/ f221 f60 1"/>
                                  <a:gd name="f282" fmla="*/ f222 f61 1"/>
                                  <a:gd name="f283" fmla="*/ f223 f60 1"/>
                                  <a:gd name="f284" fmla="*/ f224 f61 1"/>
                                  <a:gd name="f285" fmla="*/ f225 f60 1"/>
                                  <a:gd name="f286" fmla="*/ f226 f61 1"/>
                                  <a:gd name="f287" fmla="*/ f227 f60 1"/>
                                  <a:gd name="f288" fmla="*/ f228 f61 1"/>
                                  <a:gd name="f289" fmla="*/ f229 f60 1"/>
                                  <a:gd name="f290" fmla="*/ f230 f61 1"/>
                                  <a:gd name="f291" fmla="*/ f231 f60 1"/>
                                  <a:gd name="f292" fmla="*/ f232 f61 1"/>
                                  <a:gd name="f293" fmla="*/ f233 f60 1"/>
                                  <a:gd name="f294" fmla="*/ f234 f61 1"/>
                                  <a:gd name="f295" fmla="*/ f235 f60 1"/>
                                  <a:gd name="f296" fmla="*/ f236 f61 1"/>
                                  <a:gd name="f297" fmla="*/ f237 f60 1"/>
                                  <a:gd name="f298" fmla="*/ f238 f61 1"/>
                                  <a:gd name="f299" fmla="*/ f239 f60 1"/>
                                  <a:gd name="f300" fmla="*/ f240 f6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84">
                                    <a:pos x="f245" y="f246"/>
                                  </a:cxn>
                                  <a:cxn ang="f184">
                                    <a:pos x="f245" y="f247"/>
                                  </a:cxn>
                                  <a:cxn ang="f184">
                                    <a:pos x="f248" y="f249"/>
                                  </a:cxn>
                                  <a:cxn ang="f184">
                                    <a:pos x="f250" y="f251"/>
                                  </a:cxn>
                                  <a:cxn ang="f184">
                                    <a:pos x="f252" y="f253"/>
                                  </a:cxn>
                                  <a:cxn ang="f184">
                                    <a:pos x="f254" y="f255"/>
                                  </a:cxn>
                                  <a:cxn ang="f184">
                                    <a:pos x="f256" y="f257"/>
                                  </a:cxn>
                                  <a:cxn ang="f184">
                                    <a:pos x="f258" y="f259"/>
                                  </a:cxn>
                                  <a:cxn ang="f184">
                                    <a:pos x="f260" y="f261"/>
                                  </a:cxn>
                                  <a:cxn ang="f184">
                                    <a:pos x="f262" y="f263"/>
                                  </a:cxn>
                                  <a:cxn ang="f184">
                                    <a:pos x="f264" y="f265"/>
                                  </a:cxn>
                                  <a:cxn ang="f184">
                                    <a:pos x="f266" y="f267"/>
                                  </a:cxn>
                                  <a:cxn ang="f184">
                                    <a:pos x="f268" y="f269"/>
                                  </a:cxn>
                                  <a:cxn ang="f184">
                                    <a:pos x="f270" y="f271"/>
                                  </a:cxn>
                                  <a:cxn ang="f184">
                                    <a:pos x="f272" y="f273"/>
                                  </a:cxn>
                                  <a:cxn ang="f184">
                                    <a:pos x="f272" y="f274"/>
                                  </a:cxn>
                                  <a:cxn ang="f184">
                                    <a:pos x="f275" y="f276"/>
                                  </a:cxn>
                                  <a:cxn ang="f184">
                                    <a:pos x="f277" y="f273"/>
                                  </a:cxn>
                                  <a:cxn ang="f184">
                                    <a:pos x="f272" y="f278"/>
                                  </a:cxn>
                                  <a:cxn ang="f184">
                                    <a:pos x="f279" y="f280"/>
                                  </a:cxn>
                                  <a:cxn ang="f184">
                                    <a:pos x="f281" y="f282"/>
                                  </a:cxn>
                                  <a:cxn ang="f184">
                                    <a:pos x="f283" y="f284"/>
                                  </a:cxn>
                                  <a:cxn ang="f184">
                                    <a:pos x="f285" y="f286"/>
                                  </a:cxn>
                                  <a:cxn ang="f184">
                                    <a:pos x="f287" y="f288"/>
                                  </a:cxn>
                                  <a:cxn ang="f184">
                                    <a:pos x="f289" y="f290"/>
                                  </a:cxn>
                                  <a:cxn ang="f184">
                                    <a:pos x="f291" y="f292"/>
                                  </a:cxn>
                                  <a:cxn ang="f184">
                                    <a:pos x="f293" y="f294"/>
                                  </a:cxn>
                                  <a:cxn ang="f184">
                                    <a:pos x="f295" y="f296"/>
                                  </a:cxn>
                                  <a:cxn ang="f184">
                                    <a:pos x="f297" y="f298"/>
                                  </a:cxn>
                                  <a:cxn ang="f184">
                                    <a:pos x="f299" y="f300"/>
                                  </a:cxn>
                                  <a:cxn ang="f184">
                                    <a:pos x="f245" y="f246"/>
                                  </a:cxn>
                                </a:cxnLst>
                                <a:rect l="f241" t="f244" r="f242" b="f243"/>
                                <a:pathLst>
                                  <a:path w="402" h="782">
                                    <a:moveTo>
                                      <a:pt x="f6" y="f5"/>
                                    </a:moveTo>
                                    <a:lnTo>
                                      <a:pt x="f6" y="f8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11" y="f12"/>
                                    </a:lnTo>
                                    <a:lnTo>
                                      <a:pt x="f13" y="f14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21" y="f22"/>
                                    </a:lnTo>
                                    <a:lnTo>
                                      <a:pt x="f23" y="f24"/>
                                    </a:lnTo>
                                    <a:lnTo>
                                      <a:pt x="f25" y="f26"/>
                                    </a:lnTo>
                                    <a:lnTo>
                                      <a:pt x="f27" y="f28"/>
                                    </a:lnTo>
                                    <a:lnTo>
                                      <a:pt x="f29" y="f30"/>
                                    </a:lnTo>
                                    <a:lnTo>
                                      <a:pt x="f31" y="f32"/>
                                    </a:lnTo>
                                    <a:lnTo>
                                      <a:pt x="f33" y="f34"/>
                                    </a:lnTo>
                                    <a:lnTo>
                                      <a:pt x="f33" y="f7"/>
                                    </a:lnTo>
                                    <a:lnTo>
                                      <a:pt x="f5" y="f35"/>
                                    </a:lnTo>
                                    <a:lnTo>
                                      <a:pt x="f8" y="f34"/>
                                    </a:lnTo>
                                    <a:lnTo>
                                      <a:pt x="f33" y="f36"/>
                                    </a:lnTo>
                                    <a:lnTo>
                                      <a:pt x="f37" y="f38"/>
                                    </a:lnTo>
                                    <a:lnTo>
                                      <a:pt x="f39" y="f40"/>
                                    </a:lnTo>
                                    <a:lnTo>
                                      <a:pt x="f41" y="f42"/>
                                    </a:lnTo>
                                    <a:lnTo>
                                      <a:pt x="f43" y="f44"/>
                                    </a:lnTo>
                                    <a:lnTo>
                                      <a:pt x="f45" y="f46"/>
                                    </a:lnTo>
                                    <a:lnTo>
                                      <a:pt x="f47" y="f48"/>
                                    </a:lnTo>
                                    <a:lnTo>
                                      <a:pt x="f49" y="f50"/>
                                    </a:lnTo>
                                    <a:lnTo>
                                      <a:pt x="f51" y="f52"/>
                                    </a:lnTo>
                                    <a:lnTo>
                                      <a:pt x="f53" y="f54"/>
                                    </a:lnTo>
                                    <a:lnTo>
                                      <a:pt x="f55" y="f56"/>
                                    </a:lnTo>
                                    <a:lnTo>
                                      <a:pt x="f57" y="f58"/>
                                    </a:lnTo>
                                    <a:lnTo>
                                      <a:pt x="f6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6" name="Forme libre 16"/>
                            <wps:cNvSpPr/>
                            <wps:spPr>
                              <a:xfrm>
                                <a:off x="630726" y="3277292"/>
                                <a:ext cx="156627" cy="813102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7"/>
                                  <a:gd name="f7" fmla="val 196"/>
                                  <a:gd name="f8" fmla="val 6"/>
                                  <a:gd name="f9" fmla="val 15"/>
                                  <a:gd name="f10" fmla="val 7"/>
                                  <a:gd name="f11" fmla="val 18"/>
                                  <a:gd name="f12" fmla="val 12"/>
                                  <a:gd name="f13" fmla="val 80"/>
                                  <a:gd name="f14" fmla="val 21"/>
                                  <a:gd name="f15" fmla="val 134"/>
                                  <a:gd name="f16" fmla="val 33"/>
                                  <a:gd name="f17" fmla="val 188"/>
                                  <a:gd name="f18" fmla="val 22"/>
                                  <a:gd name="f19" fmla="val 162"/>
                                  <a:gd name="f20" fmla="val 146"/>
                                  <a:gd name="f21" fmla="val 5"/>
                                  <a:gd name="f22" fmla="val 81"/>
                                  <a:gd name="f23" fmla="val 1"/>
                                  <a:gd name="f24" fmla="val 40"/>
                                  <a:gd name="f25" fmla="+- 0 0 -90"/>
                                  <a:gd name="f26" fmla="*/ f3 1 37"/>
                                  <a:gd name="f27" fmla="*/ f4 1 196"/>
                                  <a:gd name="f28" fmla="+- f7 0 f5"/>
                                  <a:gd name="f29" fmla="+- f6 0 f5"/>
                                  <a:gd name="f30" fmla="*/ f25 f0 1"/>
                                  <a:gd name="f31" fmla="*/ f29 1 37"/>
                                  <a:gd name="f32" fmla="*/ f28 1 196"/>
                                  <a:gd name="f33" fmla="*/ 0 f29 1"/>
                                  <a:gd name="f34" fmla="*/ 0 f28 1"/>
                                  <a:gd name="f35" fmla="*/ 6 f29 1"/>
                                  <a:gd name="f36" fmla="*/ 15 f28 1"/>
                                  <a:gd name="f37" fmla="*/ 7 f29 1"/>
                                  <a:gd name="f38" fmla="*/ 18 f28 1"/>
                                  <a:gd name="f39" fmla="*/ 12 f29 1"/>
                                  <a:gd name="f40" fmla="*/ 80 f28 1"/>
                                  <a:gd name="f41" fmla="*/ 21 f29 1"/>
                                  <a:gd name="f42" fmla="*/ 134 f28 1"/>
                                  <a:gd name="f43" fmla="*/ 33 f29 1"/>
                                  <a:gd name="f44" fmla="*/ 188 f28 1"/>
                                  <a:gd name="f45" fmla="*/ 37 f29 1"/>
                                  <a:gd name="f46" fmla="*/ 196 f28 1"/>
                                  <a:gd name="f47" fmla="*/ 22 f29 1"/>
                                  <a:gd name="f48" fmla="*/ 162 f28 1"/>
                                  <a:gd name="f49" fmla="*/ 15 f29 1"/>
                                  <a:gd name="f50" fmla="*/ 146 f28 1"/>
                                  <a:gd name="f51" fmla="*/ 5 f29 1"/>
                                  <a:gd name="f52" fmla="*/ 81 f28 1"/>
                                  <a:gd name="f53" fmla="*/ 1 f29 1"/>
                                  <a:gd name="f54" fmla="*/ 40 f28 1"/>
                                  <a:gd name="f55" fmla="*/ f30 1 f2"/>
                                  <a:gd name="f56" fmla="*/ f33 1 37"/>
                                  <a:gd name="f57" fmla="*/ f34 1 196"/>
                                  <a:gd name="f58" fmla="*/ f35 1 37"/>
                                  <a:gd name="f59" fmla="*/ f36 1 196"/>
                                  <a:gd name="f60" fmla="*/ f37 1 37"/>
                                  <a:gd name="f61" fmla="*/ f38 1 196"/>
                                  <a:gd name="f62" fmla="*/ f39 1 37"/>
                                  <a:gd name="f63" fmla="*/ f40 1 196"/>
                                  <a:gd name="f64" fmla="*/ f41 1 37"/>
                                  <a:gd name="f65" fmla="*/ f42 1 196"/>
                                  <a:gd name="f66" fmla="*/ f43 1 37"/>
                                  <a:gd name="f67" fmla="*/ f44 1 196"/>
                                  <a:gd name="f68" fmla="*/ f45 1 37"/>
                                  <a:gd name="f69" fmla="*/ f46 1 196"/>
                                  <a:gd name="f70" fmla="*/ f47 1 37"/>
                                  <a:gd name="f71" fmla="*/ f48 1 196"/>
                                  <a:gd name="f72" fmla="*/ f49 1 37"/>
                                  <a:gd name="f73" fmla="*/ f50 1 196"/>
                                  <a:gd name="f74" fmla="*/ f51 1 37"/>
                                  <a:gd name="f75" fmla="*/ f52 1 196"/>
                                  <a:gd name="f76" fmla="*/ f53 1 37"/>
                                  <a:gd name="f77" fmla="*/ f54 1 196"/>
                                  <a:gd name="f78" fmla="*/ 0 1 f31"/>
                                  <a:gd name="f79" fmla="*/ f6 1 f31"/>
                                  <a:gd name="f80" fmla="*/ 0 1 f32"/>
                                  <a:gd name="f81" fmla="*/ f7 1 f32"/>
                                  <a:gd name="f82" fmla="+- f55 0 f1"/>
                                  <a:gd name="f83" fmla="*/ f56 1 f31"/>
                                  <a:gd name="f84" fmla="*/ f57 1 f32"/>
                                  <a:gd name="f85" fmla="*/ f58 1 f31"/>
                                  <a:gd name="f86" fmla="*/ f59 1 f32"/>
                                  <a:gd name="f87" fmla="*/ f60 1 f31"/>
                                  <a:gd name="f88" fmla="*/ f61 1 f32"/>
                                  <a:gd name="f89" fmla="*/ f62 1 f31"/>
                                  <a:gd name="f90" fmla="*/ f63 1 f32"/>
                                  <a:gd name="f91" fmla="*/ f64 1 f31"/>
                                  <a:gd name="f92" fmla="*/ f65 1 f32"/>
                                  <a:gd name="f93" fmla="*/ f66 1 f31"/>
                                  <a:gd name="f94" fmla="*/ f67 1 f32"/>
                                  <a:gd name="f95" fmla="*/ f68 1 f31"/>
                                  <a:gd name="f96" fmla="*/ f69 1 f32"/>
                                  <a:gd name="f97" fmla="*/ f70 1 f31"/>
                                  <a:gd name="f98" fmla="*/ f71 1 f32"/>
                                  <a:gd name="f99" fmla="*/ f72 1 f31"/>
                                  <a:gd name="f100" fmla="*/ f73 1 f32"/>
                                  <a:gd name="f101" fmla="*/ f74 1 f31"/>
                                  <a:gd name="f102" fmla="*/ f75 1 f32"/>
                                  <a:gd name="f103" fmla="*/ f76 1 f31"/>
                                  <a:gd name="f104" fmla="*/ f77 1 f32"/>
                                  <a:gd name="f105" fmla="*/ f78 f26 1"/>
                                  <a:gd name="f106" fmla="*/ f79 f26 1"/>
                                  <a:gd name="f107" fmla="*/ f81 f27 1"/>
                                  <a:gd name="f108" fmla="*/ f80 f27 1"/>
                                  <a:gd name="f109" fmla="*/ f83 f26 1"/>
                                  <a:gd name="f110" fmla="*/ f84 f27 1"/>
                                  <a:gd name="f111" fmla="*/ f85 f26 1"/>
                                  <a:gd name="f112" fmla="*/ f86 f27 1"/>
                                  <a:gd name="f113" fmla="*/ f87 f26 1"/>
                                  <a:gd name="f114" fmla="*/ f88 f27 1"/>
                                  <a:gd name="f115" fmla="*/ f89 f26 1"/>
                                  <a:gd name="f116" fmla="*/ f90 f27 1"/>
                                  <a:gd name="f117" fmla="*/ f91 f26 1"/>
                                  <a:gd name="f118" fmla="*/ f92 f27 1"/>
                                  <a:gd name="f119" fmla="*/ f93 f26 1"/>
                                  <a:gd name="f120" fmla="*/ f94 f27 1"/>
                                  <a:gd name="f121" fmla="*/ f95 f26 1"/>
                                  <a:gd name="f122" fmla="*/ f96 f27 1"/>
                                  <a:gd name="f123" fmla="*/ f97 f26 1"/>
                                  <a:gd name="f124" fmla="*/ f98 f27 1"/>
                                  <a:gd name="f125" fmla="*/ f99 f26 1"/>
                                  <a:gd name="f126" fmla="*/ f100 f27 1"/>
                                  <a:gd name="f127" fmla="*/ f101 f26 1"/>
                                  <a:gd name="f128" fmla="*/ f102 f27 1"/>
                                  <a:gd name="f129" fmla="*/ f103 f26 1"/>
                                  <a:gd name="f130" fmla="*/ f104 f27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82">
                                    <a:pos x="f109" y="f110"/>
                                  </a:cxn>
                                  <a:cxn ang="f82">
                                    <a:pos x="f111" y="f112"/>
                                  </a:cxn>
                                  <a:cxn ang="f82">
                                    <a:pos x="f113" y="f114"/>
                                  </a:cxn>
                                  <a:cxn ang="f82">
                                    <a:pos x="f115" y="f116"/>
                                  </a:cxn>
                                  <a:cxn ang="f82">
                                    <a:pos x="f117" y="f118"/>
                                  </a:cxn>
                                  <a:cxn ang="f82">
                                    <a:pos x="f119" y="f120"/>
                                  </a:cxn>
                                  <a:cxn ang="f82">
                                    <a:pos x="f121" y="f122"/>
                                  </a:cxn>
                                  <a:cxn ang="f82">
                                    <a:pos x="f123" y="f124"/>
                                  </a:cxn>
                                  <a:cxn ang="f82">
                                    <a:pos x="f125" y="f126"/>
                                  </a:cxn>
                                  <a:cxn ang="f82">
                                    <a:pos x="f127" y="f128"/>
                                  </a:cxn>
                                  <a:cxn ang="f82">
                                    <a:pos x="f129" y="f130"/>
                                  </a:cxn>
                                  <a:cxn ang="f82">
                                    <a:pos x="f109" y="f110"/>
                                  </a:cxn>
                                </a:cxnLst>
                                <a:rect l="f105" t="f108" r="f106" b="f107"/>
                                <a:pathLst>
                                  <a:path w="37" h="196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9" y="f20"/>
                                    </a:lnTo>
                                    <a:lnTo>
                                      <a:pt x="f21" y="f22"/>
                                    </a:lnTo>
                                    <a:lnTo>
                                      <a:pt x="f23" y="f24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7" name="Forme libre 17"/>
                            <wps:cNvSpPr/>
                            <wps:spPr>
                              <a:xfrm>
                                <a:off x="753493" y="4111133"/>
                                <a:ext cx="131225" cy="273798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1"/>
                                  <a:gd name="f7" fmla="val 66"/>
                                  <a:gd name="f8" fmla="val 24"/>
                                  <a:gd name="f9" fmla="+- 0 0 -90"/>
                                  <a:gd name="f10" fmla="*/ f3 1 31"/>
                                  <a:gd name="f11" fmla="*/ f4 1 66"/>
                                  <a:gd name="f12" fmla="+- f7 0 f5"/>
                                  <a:gd name="f13" fmla="+- f6 0 f5"/>
                                  <a:gd name="f14" fmla="*/ f9 f0 1"/>
                                  <a:gd name="f15" fmla="*/ f13 1 31"/>
                                  <a:gd name="f16" fmla="*/ f12 1 66"/>
                                  <a:gd name="f17" fmla="*/ 0 f13 1"/>
                                  <a:gd name="f18" fmla="*/ 0 f12 1"/>
                                  <a:gd name="f19" fmla="*/ 31 f13 1"/>
                                  <a:gd name="f20" fmla="*/ 66 f12 1"/>
                                  <a:gd name="f21" fmla="*/ 24 f13 1"/>
                                  <a:gd name="f22" fmla="*/ f14 1 f2"/>
                                  <a:gd name="f23" fmla="*/ f17 1 31"/>
                                  <a:gd name="f24" fmla="*/ f18 1 66"/>
                                  <a:gd name="f25" fmla="*/ f19 1 31"/>
                                  <a:gd name="f26" fmla="*/ f20 1 66"/>
                                  <a:gd name="f27" fmla="*/ f21 1 31"/>
                                  <a:gd name="f28" fmla="*/ 0 1 f15"/>
                                  <a:gd name="f29" fmla="*/ f6 1 f15"/>
                                  <a:gd name="f30" fmla="*/ 0 1 f16"/>
                                  <a:gd name="f31" fmla="*/ f7 1 f16"/>
                                  <a:gd name="f32" fmla="+- f22 0 f1"/>
                                  <a:gd name="f33" fmla="*/ f23 1 f15"/>
                                  <a:gd name="f34" fmla="*/ f24 1 f16"/>
                                  <a:gd name="f35" fmla="*/ f25 1 f15"/>
                                  <a:gd name="f36" fmla="*/ f26 1 f16"/>
                                  <a:gd name="f37" fmla="*/ f27 1 f15"/>
                                  <a:gd name="f38" fmla="*/ f28 f10 1"/>
                                  <a:gd name="f39" fmla="*/ f29 f10 1"/>
                                  <a:gd name="f40" fmla="*/ f31 f11 1"/>
                                  <a:gd name="f41" fmla="*/ f30 f11 1"/>
                                  <a:gd name="f42" fmla="*/ f33 f10 1"/>
                                  <a:gd name="f43" fmla="*/ f34 f11 1"/>
                                  <a:gd name="f44" fmla="*/ f35 f10 1"/>
                                  <a:gd name="f45" fmla="*/ f36 f11 1"/>
                                  <a:gd name="f46" fmla="*/ f37 f1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42" y="f43"/>
                                  </a:cxn>
                                  <a:cxn ang="f32">
                                    <a:pos x="f44" y="f45"/>
                                  </a:cxn>
                                  <a:cxn ang="f32">
                                    <a:pos x="f46" y="f45"/>
                                  </a:cxn>
                                  <a:cxn ang="f32">
                                    <a:pos x="f42" y="f43"/>
                                  </a:cxn>
                                </a:cxnLst>
                                <a:rect l="f38" t="f41" r="f39" b="f40"/>
                                <a:pathLst>
                                  <a:path w="31" h="66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8" name="Forme libre 18"/>
                            <wps:cNvSpPr/>
                            <wps:spPr>
                              <a:xfrm>
                                <a:off x="630726" y="3173581"/>
                                <a:ext cx="29635" cy="178381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7"/>
                                  <a:gd name="f7" fmla="val 43"/>
                                  <a:gd name="f8" fmla="val 17"/>
                                  <a:gd name="f9" fmla="val 6"/>
                                  <a:gd name="f10" fmla="val 40"/>
                                  <a:gd name="f11" fmla="val 25"/>
                                  <a:gd name="f12" fmla="+- 0 0 -90"/>
                                  <a:gd name="f13" fmla="*/ f3 1 7"/>
                                  <a:gd name="f14" fmla="*/ f4 1 43"/>
                                  <a:gd name="f15" fmla="+- f7 0 f5"/>
                                  <a:gd name="f16" fmla="+- f6 0 f5"/>
                                  <a:gd name="f17" fmla="*/ f12 f0 1"/>
                                  <a:gd name="f18" fmla="*/ f16 1 7"/>
                                  <a:gd name="f19" fmla="*/ f15 1 43"/>
                                  <a:gd name="f20" fmla="*/ 0 f16 1"/>
                                  <a:gd name="f21" fmla="*/ 0 f15 1"/>
                                  <a:gd name="f22" fmla="*/ 7 f16 1"/>
                                  <a:gd name="f23" fmla="*/ 17 f15 1"/>
                                  <a:gd name="f24" fmla="*/ 43 f15 1"/>
                                  <a:gd name="f25" fmla="*/ 6 f16 1"/>
                                  <a:gd name="f26" fmla="*/ 40 f15 1"/>
                                  <a:gd name="f27" fmla="*/ 25 f15 1"/>
                                  <a:gd name="f28" fmla="*/ f17 1 f2"/>
                                  <a:gd name="f29" fmla="*/ f20 1 7"/>
                                  <a:gd name="f30" fmla="*/ f21 1 43"/>
                                  <a:gd name="f31" fmla="*/ f22 1 7"/>
                                  <a:gd name="f32" fmla="*/ f23 1 43"/>
                                  <a:gd name="f33" fmla="*/ f24 1 43"/>
                                  <a:gd name="f34" fmla="*/ f25 1 7"/>
                                  <a:gd name="f35" fmla="*/ f26 1 43"/>
                                  <a:gd name="f36" fmla="*/ f27 1 43"/>
                                  <a:gd name="f37" fmla="*/ 0 1 f18"/>
                                  <a:gd name="f38" fmla="*/ f6 1 f18"/>
                                  <a:gd name="f39" fmla="*/ 0 1 f19"/>
                                  <a:gd name="f40" fmla="*/ f7 1 f19"/>
                                  <a:gd name="f41" fmla="+- f28 0 f1"/>
                                  <a:gd name="f42" fmla="*/ f29 1 f18"/>
                                  <a:gd name="f43" fmla="*/ f30 1 f19"/>
                                  <a:gd name="f44" fmla="*/ f31 1 f18"/>
                                  <a:gd name="f45" fmla="*/ f32 1 f19"/>
                                  <a:gd name="f46" fmla="*/ f33 1 f19"/>
                                  <a:gd name="f47" fmla="*/ f34 1 f18"/>
                                  <a:gd name="f48" fmla="*/ f35 1 f19"/>
                                  <a:gd name="f49" fmla="*/ f36 1 f19"/>
                                  <a:gd name="f50" fmla="*/ f37 f13 1"/>
                                  <a:gd name="f51" fmla="*/ f38 f13 1"/>
                                  <a:gd name="f52" fmla="*/ f40 f14 1"/>
                                  <a:gd name="f53" fmla="*/ f39 f14 1"/>
                                  <a:gd name="f54" fmla="*/ f42 f13 1"/>
                                  <a:gd name="f55" fmla="*/ f43 f14 1"/>
                                  <a:gd name="f56" fmla="*/ f44 f13 1"/>
                                  <a:gd name="f57" fmla="*/ f45 f14 1"/>
                                  <a:gd name="f58" fmla="*/ f46 f14 1"/>
                                  <a:gd name="f59" fmla="*/ f47 f13 1"/>
                                  <a:gd name="f60" fmla="*/ f48 f14 1"/>
                                  <a:gd name="f61" fmla="*/ f49 f14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1">
                                    <a:pos x="f54" y="f55"/>
                                  </a:cxn>
                                  <a:cxn ang="f41">
                                    <a:pos x="f56" y="f57"/>
                                  </a:cxn>
                                  <a:cxn ang="f41">
                                    <a:pos x="f56" y="f58"/>
                                  </a:cxn>
                                  <a:cxn ang="f41">
                                    <a:pos x="f59" y="f60"/>
                                  </a:cxn>
                                  <a:cxn ang="f41">
                                    <a:pos x="f54" y="f61"/>
                                  </a:cxn>
                                  <a:cxn ang="f41">
                                    <a:pos x="f54" y="f55"/>
                                  </a:cxn>
                                </a:cxnLst>
                                <a:rect l="f50" t="f53" r="f51" b="f52"/>
                                <a:pathLst>
                                  <a:path w="7" h="43">
                                    <a:moveTo>
                                      <a:pt x="f5" y="f5"/>
                                    </a:moveTo>
                                    <a:lnTo>
                                      <a:pt x="f6" y="f8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5" y="f11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9" name="Forme libre 19"/>
                            <wps:cNvSpPr/>
                            <wps:spPr>
                              <a:xfrm>
                                <a:off x="694231" y="3882963"/>
                                <a:ext cx="194721" cy="50196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6"/>
                                  <a:gd name="f7" fmla="val 121"/>
                                  <a:gd name="f8" fmla="val 7"/>
                                  <a:gd name="f9" fmla="val 16"/>
                                  <a:gd name="f10" fmla="val 22"/>
                                  <a:gd name="f11" fmla="val 50"/>
                                  <a:gd name="f12" fmla="val 33"/>
                                  <a:gd name="f13" fmla="val 86"/>
                                  <a:gd name="f14" fmla="val 45"/>
                                  <a:gd name="f15" fmla="val 14"/>
                                  <a:gd name="f16" fmla="val 55"/>
                                  <a:gd name="f17" fmla="val 11"/>
                                  <a:gd name="f18" fmla="val 44"/>
                                  <a:gd name="f19" fmla="+- 0 0 -90"/>
                                  <a:gd name="f20" fmla="*/ f3 1 46"/>
                                  <a:gd name="f21" fmla="*/ f4 1 121"/>
                                  <a:gd name="f22" fmla="+- f7 0 f5"/>
                                  <a:gd name="f23" fmla="+- f6 0 f5"/>
                                  <a:gd name="f24" fmla="*/ f19 f0 1"/>
                                  <a:gd name="f25" fmla="*/ f23 1 46"/>
                                  <a:gd name="f26" fmla="*/ f22 1 121"/>
                                  <a:gd name="f27" fmla="*/ 0 f23 1"/>
                                  <a:gd name="f28" fmla="*/ 0 f22 1"/>
                                  <a:gd name="f29" fmla="*/ 7 f23 1"/>
                                  <a:gd name="f30" fmla="*/ 16 f22 1"/>
                                  <a:gd name="f31" fmla="*/ 22 f23 1"/>
                                  <a:gd name="f32" fmla="*/ 50 f22 1"/>
                                  <a:gd name="f33" fmla="*/ 33 f23 1"/>
                                  <a:gd name="f34" fmla="*/ 86 f22 1"/>
                                  <a:gd name="f35" fmla="*/ 46 f23 1"/>
                                  <a:gd name="f36" fmla="*/ 121 f22 1"/>
                                  <a:gd name="f37" fmla="*/ 45 f23 1"/>
                                  <a:gd name="f38" fmla="*/ 14 f23 1"/>
                                  <a:gd name="f39" fmla="*/ 55 f22 1"/>
                                  <a:gd name="f40" fmla="*/ 11 f23 1"/>
                                  <a:gd name="f41" fmla="*/ 44 f22 1"/>
                                  <a:gd name="f42" fmla="*/ f24 1 f2"/>
                                  <a:gd name="f43" fmla="*/ f27 1 46"/>
                                  <a:gd name="f44" fmla="*/ f28 1 121"/>
                                  <a:gd name="f45" fmla="*/ f29 1 46"/>
                                  <a:gd name="f46" fmla="*/ f30 1 121"/>
                                  <a:gd name="f47" fmla="*/ f31 1 46"/>
                                  <a:gd name="f48" fmla="*/ f32 1 121"/>
                                  <a:gd name="f49" fmla="*/ f33 1 46"/>
                                  <a:gd name="f50" fmla="*/ f34 1 121"/>
                                  <a:gd name="f51" fmla="*/ f35 1 46"/>
                                  <a:gd name="f52" fmla="*/ f36 1 121"/>
                                  <a:gd name="f53" fmla="*/ f37 1 46"/>
                                  <a:gd name="f54" fmla="*/ f38 1 46"/>
                                  <a:gd name="f55" fmla="*/ f39 1 121"/>
                                  <a:gd name="f56" fmla="*/ f40 1 46"/>
                                  <a:gd name="f57" fmla="*/ f41 1 121"/>
                                  <a:gd name="f58" fmla="*/ 0 1 f25"/>
                                  <a:gd name="f59" fmla="*/ f6 1 f25"/>
                                  <a:gd name="f60" fmla="*/ 0 1 f26"/>
                                  <a:gd name="f61" fmla="*/ f7 1 f26"/>
                                  <a:gd name="f62" fmla="+- f42 0 f1"/>
                                  <a:gd name="f63" fmla="*/ f43 1 f25"/>
                                  <a:gd name="f64" fmla="*/ f44 1 f26"/>
                                  <a:gd name="f65" fmla="*/ f45 1 f25"/>
                                  <a:gd name="f66" fmla="*/ f46 1 f26"/>
                                  <a:gd name="f67" fmla="*/ f47 1 f25"/>
                                  <a:gd name="f68" fmla="*/ f48 1 f26"/>
                                  <a:gd name="f69" fmla="*/ f49 1 f25"/>
                                  <a:gd name="f70" fmla="*/ f50 1 f26"/>
                                  <a:gd name="f71" fmla="*/ f51 1 f25"/>
                                  <a:gd name="f72" fmla="*/ f52 1 f26"/>
                                  <a:gd name="f73" fmla="*/ f53 1 f25"/>
                                  <a:gd name="f74" fmla="*/ f54 1 f25"/>
                                  <a:gd name="f75" fmla="*/ f55 1 f26"/>
                                  <a:gd name="f76" fmla="*/ f56 1 f25"/>
                                  <a:gd name="f77" fmla="*/ f57 1 f26"/>
                                  <a:gd name="f78" fmla="*/ f58 f20 1"/>
                                  <a:gd name="f79" fmla="*/ f59 f20 1"/>
                                  <a:gd name="f80" fmla="*/ f61 f21 1"/>
                                  <a:gd name="f81" fmla="*/ f60 f21 1"/>
                                  <a:gd name="f82" fmla="*/ f63 f20 1"/>
                                  <a:gd name="f83" fmla="*/ f64 f21 1"/>
                                  <a:gd name="f84" fmla="*/ f65 f20 1"/>
                                  <a:gd name="f85" fmla="*/ f66 f21 1"/>
                                  <a:gd name="f86" fmla="*/ f67 f20 1"/>
                                  <a:gd name="f87" fmla="*/ f68 f21 1"/>
                                  <a:gd name="f88" fmla="*/ f69 f20 1"/>
                                  <a:gd name="f89" fmla="*/ f70 f21 1"/>
                                  <a:gd name="f90" fmla="*/ f71 f20 1"/>
                                  <a:gd name="f91" fmla="*/ f72 f21 1"/>
                                  <a:gd name="f92" fmla="*/ f73 f20 1"/>
                                  <a:gd name="f93" fmla="*/ f74 f20 1"/>
                                  <a:gd name="f94" fmla="*/ f75 f21 1"/>
                                  <a:gd name="f95" fmla="*/ f76 f20 1"/>
                                  <a:gd name="f96" fmla="*/ f77 f2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2">
                                    <a:pos x="f82" y="f83"/>
                                  </a:cxn>
                                  <a:cxn ang="f62">
                                    <a:pos x="f84" y="f85"/>
                                  </a:cxn>
                                  <a:cxn ang="f62">
                                    <a:pos x="f86" y="f87"/>
                                  </a:cxn>
                                  <a:cxn ang="f62">
                                    <a:pos x="f88" y="f89"/>
                                  </a:cxn>
                                  <a:cxn ang="f62">
                                    <a:pos x="f90" y="f91"/>
                                  </a:cxn>
                                  <a:cxn ang="f62">
                                    <a:pos x="f92" y="f91"/>
                                  </a:cxn>
                                  <a:cxn ang="f62">
                                    <a:pos x="f93" y="f94"/>
                                  </a:cxn>
                                  <a:cxn ang="f62">
                                    <a:pos x="f95" y="f96"/>
                                  </a:cxn>
                                  <a:cxn ang="f62">
                                    <a:pos x="f82" y="f83"/>
                                  </a:cxn>
                                </a:cxnLst>
                                <a:rect l="f78" t="f81" r="f79" b="f80"/>
                                <a:pathLst>
                                  <a:path w="46" h="121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31" o:spid="_x0000_s1026" style="position:absolute;margin-left:23.8pt;margin-top:21.05pt;width:195.9pt;height:799.2pt;z-index:-251638784;mso-position-horizontal-relative:page;mso-position-vertical-relative:page" coordsize="24879,10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">
                <v:rect id="Rectangle 32" o:spid="_x0000_s1027" style="position:absolute;width:2205;height:10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" fillcolor="#44546a" stroked="f">
                  <v:textbox inset="0,0,0,0"/>
                </v:rect>
                <v:shape id="Pentagone 4" o:spid="_x0000_s1028" style="position:absolute;top:16314;width:24879;height:6140;visibility:visible;mso-wrap-style:square;v-text-anchor:middle" coordsize="2487926,614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" adj="-11796480,,5400" path="m,l2180921,r307005,307005l2180921,614010,,614010,,xe" fillcolor="#4472c4" stroked="f">
                  <v:stroke joinstyle="miter"/>
                  <v:formulas/>
                  <v:path arrowok="t" o:connecttype="custom" o:connectlocs="1243963,0;2487926,307005;1243963,614010;0,307005;1090460,0;1090460,614010" o:connectangles="270,0,90,180,270,90" textboxrect="0,0,2334423,614010"/>
                  <v:textbox inset=",0,14.4pt,0">
                    <w:txbxContent>
                      <w:p w:rsidR="00FD2DFB" w:rsidRDefault="00B410CA">
                        <w:pPr>
                          <w:pStyle w:val="Sansinterligne"/>
                          <w:jc w:val="right"/>
                        </w:pPr>
                        <w:r>
                          <w:rPr>
                            <w:rFonts w:ascii="Carlito" w:hAnsi="Carlito" w:cs="Carlito"/>
                            <w:sz w:val="26"/>
                            <w:szCs w:val="26"/>
                          </w:rPr>
                          <w:t>05/05/2017</w:t>
                        </w:r>
                      </w:p>
                    </w:txbxContent>
                  </v:textbox>
                </v:shape>
                <v:group id="Groupe 34" o:spid="_x0000_s1029" style="position:absolute;left:863;top:46825;width:23325;height:54614" coordsize="23324,54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e 35" o:spid="_x0000_s1030" style="position:absolute;left:1078;width:18709;height:54613" coordsize="18708,54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Forme libre 20" o:spid="_x0000_s1031" style="position:absolute;left:4081;top:35085;width:3458;height:12222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" path="m,l39,152,84,304r38,113l122,440,76,306,39,180,6,53,,xe" fillcolor="#44546a" strokecolor="#44546a" strokeweight="0">
                      <v:path arrowok="t" o:connecttype="custom" o:connectlocs="172908,0;345816,611144;172908,1222287;0,611144;0,0;110548,422245;238103,844489;345816,1158395;345816,1222287;215426,850045;110548,500026;17007,147230;0,0" o:connectangles="270,0,90,180,0,0,0,0,0,0,0,0,0" textboxrect="0,0,122,440"/>
                    </v:shape>
                    <v:shape id="Forme libre 21" o:spid="_x0000_s1032" style="position:absolute;left:7710;top:47141;width:3288;height:7472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" path="m,l8,19,37,93r30,74l116,269r-8,l60,169,30,98,1,25,,xe" fillcolor="#44546a" strokecolor="#44546a" strokeweight="0">
                      <v:path arrowok="t" o:connecttype="custom" o:connectlocs="164405,0;328809,373628;164405,747256;0,373628;0,0;22676,52780;104879,258345;189916,463910;328809,747256;306133,747256;170074,469466;85037,272235;2835,69448;0,0" o:connectangles="270,0,90,180,0,0,0,0,0,0,0,0,0,0" textboxrect="0,0,116,269"/>
                    </v:shape>
                    <v:shape id="Forme libre 22" o:spid="_x0000_s1033" style="position:absolute;width:3968;height:35335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" path="m,l,,1,79r2,80l12,317,23,476,39,634,58,792,83,948r24,138l135,1223r5,49l138,1262,105,1106,77,949,53,792,35,634,20,476,9,317,2,159,,79,,xe" fillcolor="#44546a" strokecolor="#44546a" strokeweight="0">
                      <v:path arrowok="t" o:connecttype="custom" o:connectlocs="198420,0;396840,1766753;198420,3533506;0,1766753;0,0;0,0;2835,219455;8504,441688;34015,880599;65195,1322287;110548,1761197;164405,2200108;235269,2633462;303299,3016814;382667,3397388;396840,3533506;391171,3505727;297630,3072372;218262,2636240;150232,2200108;99210,1761197;56691,1322287;25511,880599;5669,441688;0,219455;0,0" o:connectangles="270,0,90,180,0,0,0,0,0,0,0,0,0,0,0,0,0,0,0,0,0,0,0,0,0,0" textboxrect="0,0,140,1272"/>
                    </v:shape>
                    <v:shape id="Forme libre 23" o:spid="_x0000_s1034" style="position:absolute;left:3571;top:11361;width:1276;height:23724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" path="m45,r,l35,66r-9,67l14,267,6,401,3,534,6,669r8,134l18,854r,-3l9,814,8,803,1,669,,534,3,401,12,267,25,132,34,66,45,xe" fillcolor="#44546a" strokecolor="#44546a" strokeweight="0">
                      <v:path arrowok="t" o:connecttype="custom" o:connectlocs="63779,0;127558,1186169;63779,2372337;0,1186169;127558,0;127558,0;99212,183342;73700,369462;39685,741703;17008,1113943;8504,1483405;17008,1858423;39685,2230663;51023,2372337;51023,2364003;25512,2261221;22677,2230663;2835,1858423;0,1483405;8504,1113943;34015,741703;70866,366684;96377,183342;127558,0" o:connectangles="270,0,90,180,0,0,0,0,0,0,0,0,0,0,0,0,0,0,0,0,0,0,0,0" textboxrect="0,0,45,854"/>
                    </v:shape>
                    <v:shape id="Forme libre 24" o:spid="_x0000_s1035" style="position:absolute;left:3968;top:35335;width:4365;height:17473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" path="m,l10,44r11,82l34,207r19,86l75,380r25,86l120,521r21,55l152,618r2,11l140,595,115,532,93,468,67,383,47,295,28,207,12,104,,xe" fillcolor="#44546a" strokecolor="#44546a" strokeweight="0">
                      <v:path arrowok="t" o:connecttype="custom" o:connectlocs="218263,0;436525,873654;218263,1747308;0,873654;0,0;28346,122228;59526,350017;96376,575028;150233,813929;212593,1055607;283458,1294508;340149,1447293;399675,1600079;430856,1716751;436525,1747308;396841,1652859;325976,1477850;263616,1300064;189917,1063941;133225,819485;79368,575028;34015,288903;0,0" o:connectangles="270,0,90,180,0,0,0,0,0,0,0,0,0,0,0,0,0,0,0,0,0,0,0" textboxrect="0,0,154,629"/>
                    </v:shape>
                    <v:shape id="Forme libre 25" o:spid="_x0000_s1036" style="position:absolute;left:8560;top:52697;width:935;height:1916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" path="m,l33,69r-9,l12,35,,xe" fillcolor="#44546a" strokecolor="#44546a" strokeweight="0">
                      <v:path arrowok="t" o:connecttype="custom" o:connectlocs="46772,0;93543,95838;46772,191676;0,95838;0,0;93543,191676;68031,191676;34016,97227;0,0" o:connectangles="270,0,90,180,0,0,0,0,0" textboxrect="0,0,33,69"/>
                    </v:shape>
                    <v:shape id="Forme libre 26" o:spid="_x0000_s1037" style="position:absolute;left:3826;top:33973;width:425;height:2584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" path="m,l9,37r,3l15,93,5,49,,xe" fillcolor="#44546a" strokecolor="#44546a" strokeweight="0">
                      <v:path arrowok="t" o:connecttype="custom" o:connectlocs="21260,0;42519,129173;21260,258345;0,129173;0,0;25511,102782;25511,111116;42519,258345;14173,136117;0,0" o:connectangles="270,0,90,180,0,0,0,0,0,0" textboxrect="0,0,15,93"/>
                    </v:shape>
                    <v:shape id="Forme libre 27" o:spid="_x0000_s1038" style="position:absolute;left:7539;top:25862;width:11169;height:21279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<v:path arrowok="t" o:connecttype="custom" o:connectlocs="558415,0;1116829,1063941;558415,2127881;0,1063941;1116829,0;1116829,0;1009115,105561;904235,213899;805024,325016;705813,444466;586760,605585;476211,766704;371331,941712;277790,1116721;195587,1297285;127557,1486183;73699,1677859;39684,1869535;19842,2072323;17008,2127881;0,2080656;2835,2066767;19842,1869535;59526,1675081;113384,1480627;184248,1294507;266452,1111165;359993,933379;464873,763926;578257,597251;702979,438910;799355,322238;901400,211121;1003445,102783;1116829,0" o:connectangles="270,0,90,180,0,0,0,0,0,0,0,0,0,0,0,0,0,0,0,0,0,0,0,0,0,0,0,0,0,0,0,0,0,0,0" textboxrect="0,0,394,766"/>
                    </v:shape>
                    <v:shape id="Forme libre 28" o:spid="_x0000_s1039" style="position:absolute;left:7539;top:47307;width:1021;height:539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" path="m,l6,16r1,3l11,80r9,52l33,185r3,9l21,161,15,145,5,81,1,41,,xe" fillcolor="#44546a" strokecolor="#44546a" strokeweight="0">
                      <v:path arrowok="t" o:connecttype="custom" o:connectlocs="51024,0;102047,269460;51024,538919;0,269460;0,0;17008,44447;19842,52781;31181,222235;56693,366687;93543,513918;102047,538919;59527,447247;42520,402800;14173,225013;2835,113895;0,0" o:connectangles="270,0,90,180,0,0,0,0,0,0,0,0,0,0,0,0" textboxrect="0,0,36,194"/>
                    </v:shape>
                    <v:shape id="Forme libre 29" o:spid="_x0000_s1040" style="position:absolute;left:8333;top:52808;width:879;height:1805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" path="m,l31,65r-8,l,xe" fillcolor="#44546a" strokecolor="#44546a" strokeweight="0">
                      <v:path arrowok="t" o:connecttype="custom" o:connectlocs="43937,0;87873,90283;43937,180566;0,90283;0,0;87873,180566;65196,180566;0,0" o:connectangles="270,0,90,180,0,0,0,0" textboxrect="0,0,31,65"/>
                    </v:shape>
                    <v:shape id="Forme libre 30" o:spid="_x0000_s1041" style="position:absolute;left:7539;top:46668;width:199;height:1167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" path="m,l6,17,7,42,6,39,,23,,xe" fillcolor="#44546a" strokecolor="#44546a" strokeweight="0">
                      <v:path arrowok="t" o:connecttype="custom" o:connectlocs="9921,0;19842,58339;9921,116677;0,58339;0,0;17007,47226;19842,116677;17007,108343;0,63895;0,0" o:connectangles="270,0,90,180,0,0,0,0,0,0" textboxrect="0,0,7,42"/>
                    </v:shape>
                    <v:shape id="Forme libre 31" o:spid="_x0000_s1042" style="position:absolute;left:7965;top:51335;width:1275;height:3278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" path="m,l6,16,21,49,33,84r12,34l44,118,13,53,11,42,,xe" fillcolor="#44546a" strokecolor="#44546a" strokeweight="0">
                      <v:path arrowok="t" o:connecttype="custom" o:connectlocs="63779,0;127558,163897;63779,327794;0,163897;0,0;17008,44447;59527,136118;93543,233345;127558,327794;124723,327794;36850,147230;31181,116672;0,0" o:connectangles="270,0,90,180,0,0,0,0,0,0,0,0,0" textboxrect="0,0,45,118"/>
                    </v:shape>
                  </v:group>
                  <v:group id="Groupe 48" o:spid="_x0000_s1043" style="position:absolute;top:10764;width:23324;height:43849" coordsize="23324,43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Forme libre 8" o:spid="_x0000_s1044" style="position:absolute;left:1015;top:14104;width:5292;height:18668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" path="m,l41,155,86,309r39,116l125,450,79,311,41,183,7,54,,xe" fillcolor="#44546a" strokecolor="#44546a" strokeweight="0">
                      <v:fill opacity="13107f"/>
                      <v:stroke opacity="13107f"/>
                      <v:path arrowok="t" o:connecttype="custom" o:connectlocs="264568,0;529135,933406;264568,1866811;0,933406;0,0;173556,643013;364045,1281877;529135,1763099;529135,1866811;334413,1290174;173556,759170;29632,224017;0,0" o:connectangles="270,0,90,180,0,0,0,0,0,0,0,0,0" textboxrect="0,0,125,450"/>
                    </v:shape>
                    <v:shape id="Forme libre 9" o:spid="_x0000_s1045" style="position:absolute;left:6603;top:32440;width:4995;height:11409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" path="m,l8,20,37,96r32,74l118,275r-9,l61,174,30,100,,26,,xe" fillcolor="#44546a" strokecolor="#44546a" strokeweight="0">
                      <v:fill opacity="13107f"/>
                      <v:stroke opacity="13107f"/>
                      <v:path arrowok="t" o:connecttype="custom" o:connectlocs="249755,0;499509,570416;249755,1140832;0,570416;0,0;33865,82970;156626,398254;292086,705242;499509,1140832;461411,1140832;258221,721836;126994,414848;0,107860;0,0" o:connectangles="270,0,90,180,0,0,0,0,0,0,0,0,0,0" textboxrect="0,0,118,275"/>
                    </v:shape>
                    <v:shape id="Forme libre 10" o:spid="_x0000_s1046" style="position:absolute;top:9417;width:846;height:5019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" path="m,l16,72r4,49l18,112,,31,,xe" fillcolor="#44546a" strokecolor="#44546a" strokeweight="0">
                      <v:fill opacity="13107f"/>
                      <v:stroke opacity="13107f"/>
                      <v:path arrowok="t" o:connecttype="custom" o:connectlocs="42332,0;84664,250985;42332,501969;0,250985;0,0;67731,298692;84664,501969;76198,464632;0,128604;0,0" o:connectangles="270,0,90,180,0,0,0,0,0,0" textboxrect="0,0,20,121"/>
                    </v:shape>
                    <v:shape id="Forme libre 12" o:spid="_x0000_s1047" style="position:absolute;left:846;top:14436;width:6688;height:26675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" path="m,l11,46r11,83l36,211r19,90l76,389r27,87l123,533r21,55l155,632r3,11l142,608,118,544,95,478,69,391,47,302,29,212,13,107,,xe" fillcolor="#44546a" strokecolor="#44546a" strokeweight="0">
                      <v:fill opacity="13107f"/>
                      <v:stroke opacity="13107f"/>
                      <v:path arrowok="t" o:connecttype="custom" o:connectlocs="334414,0;668828,1333735;334414,2667469;0,1333735;0,0;46564,190830;93128,535153;152391,875328;232820,1248691;321715,1613757;436008,1974674;520670,2211137;609565,2439303;656129,2621836;668828,2667469;601099,2522272;499504,2256770;402143,1982971;292083,1622053;198955,1252839;122760,879477;55030,443887;0,0" o:connectangles="270,0,90,180,0,0,0,0,0,0,0,0,0,0,0,0,0,0,0,0,0,0,0" textboxrect="0,0,158,643"/>
                    </v:shape>
                    <v:shape id="Forme libre 13" o:spid="_x0000_s1048" style="position:absolute;left:7873;top:40903;width:1397;height:2946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" path="m,l33,71r-9,l11,36,,xe" fillcolor="#44546a" strokecolor="#44546a" strokeweight="0">
                      <v:fill opacity="13107f"/>
                      <v:stroke opacity="13107f"/>
                      <v:path arrowok="t" o:connecttype="custom" o:connectlocs="69846,0;139692,147273;69846,294546;0,147273;0,0;139692,294546;101594,294546;46564,149347;0,0" o:connectangles="270,0,90,180,0,0,0,0,0" textboxrect="0,0,33,71"/>
                    </v:shape>
                    <v:shape id="Forme libre 14" o:spid="_x0000_s1049" style="position:absolute;left:677;top:12403;width:635;height:3941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" path="m,l8,37r,4l15,95,4,49,,xe" fillcolor="#44546a" strokecolor="#44546a" strokeweight="0">
                      <v:fill opacity="13107f"/>
                      <v:stroke opacity="13107f"/>
                      <v:path arrowok="t" o:connecttype="custom" o:connectlocs="31748,0;63495,197053;31748,394106;0,197053;0,0;33864,153494;33864,170088;63495,394106;16932,203276;0,0" o:connectangles="270,0,90,180,0,0,0,0,0,0" textboxrect="0,0,15,95"/>
                    </v:shape>
                    <v:shape id="Forme libre 15" o:spid="_x0000_s1050" style="position:absolute;left:6307;width:17017;height:32440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<v:fill opacity="13107f"/>
                      <v:stroke opacity="13107f"/>
                      <v:path arrowok="t" o:connecttype="custom" o:connectlocs="850854,0;1701707,1622050;850854,3244099;0,1622050;1701707,0;1701707,4148;1536616,161790;1375758,327729;1227600,501964;1079441,680348;893185,920959;723860,1178164;563003,1435369;423310,1705019;300550,1982966;190490,2265061;114294,2559602;55030,2858292;29632,3156981;29632,3244099;0,3173575;4233,3156981;29632,2854143;88895,2555454;169324,2260913;279385,1970520;402145,1696722;550303,1422923;706928,1165718;884718,912662;1070975,676200;1214900,497816;1371525,323580;1532383,157642;1701707,0" o:connectangles="270,0,90,180,0,0,0,0,0,0,0,0,0,0,0,0,0,0,0,0,0,0,0,0,0,0,0,0,0,0,0,0,0,0,0" textboxrect="0,0,402,782"/>
                    </v:shape>
                    <v:shape id="Forme libre 16" o:spid="_x0000_s1051" style="position:absolute;left:6307;top:32772;width:1566;height:8131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" path="m,l6,15r1,3l12,80r9,54l33,188r4,8l22,162,15,146,5,81,1,40,,xe" fillcolor="#44546a" strokecolor="#44546a" strokeweight="0">
                      <v:fill opacity="13107f"/>
                      <v:stroke opacity="13107f"/>
                      <v:path arrowok="t" o:connecttype="custom" o:connectlocs="78314,0;156627,406551;78314,813102;0,406551;0,0;25399,62227;29632,74673;50798,331878;88896,555896;139694,779914;156627,813102;93130,672054;63497,605678;21166,336027;4233,165939;0,0" o:connectangles="270,0,90,180,0,0,0,0,0,0,0,0,0,0,0,0" textboxrect="0,0,37,196"/>
                    </v:shape>
                    <v:shape id="Forme libre 17" o:spid="_x0000_s1052" style="position:absolute;left:7534;top:41111;width:1313;height:273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" path="m,l31,66r-7,l,xe" fillcolor="#44546a" strokecolor="#44546a" strokeweight="0">
                      <v:fill opacity="13107f"/>
                      <v:stroke opacity="13107f"/>
                      <v:path arrowok="t" o:connecttype="custom" o:connectlocs="65613,0;131225,136899;65613,273798;0,136899;0,0;131225,273798;101594,273798;0,0" o:connectangles="270,0,90,180,0,0,0,0" textboxrect="0,0,31,66"/>
                    </v:shape>
                    <v:shape id="Forme libre 18" o:spid="_x0000_s1053" style="position:absolute;left:6307;top:31735;width:296;height:1784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" path="m,l7,17r,26l6,40,,25,,xe" fillcolor="#44546a" strokecolor="#44546a" strokeweight="0">
                      <v:fill opacity="13107f"/>
                      <v:stroke opacity="13107f"/>
                      <v:path arrowok="t" o:connecttype="custom" o:connectlocs="14818,0;29635,89191;14818,178381;0,89191;0,0;29635,70523;29635,178381;25401,165936;0,103710;0,0" o:connectangles="270,0,90,180,0,0,0,0,0,0" textboxrect="0,0,7,43"/>
                    </v:shape>
                    <v:shape id="Forme libre 19" o:spid="_x0000_s1054" style="position:absolute;left:6942;top:38829;width:1947;height:5020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" path="m,l7,16,22,50,33,86r13,35l45,121,14,55,11,44,,xe" fillcolor="#44546a" strokecolor="#44546a" strokeweight="0">
                      <v:fill opacity="13107f"/>
                      <v:stroke opacity="13107f"/>
                      <v:path arrowok="t" o:connecttype="custom" o:connectlocs="97361,0;194721,250985;97361,501969;0,250985;0,0;29631,66376;93127,207425;139691,356771;194721,501969;190488,501969;59263,228168;46564,182534;0,0" o:connectangles="270,0,90,180,0,0,0,0,0,0,0,0,0" textboxrect="0,0,46,121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3175638</wp:posOffset>
                </wp:positionH>
                <wp:positionV relativeFrom="page">
                  <wp:posOffset>9408791</wp:posOffset>
                </wp:positionV>
                <wp:extent cx="3401696" cy="440055"/>
                <wp:effectExtent l="0" t="0" r="8254" b="17145"/>
                <wp:wrapNone/>
                <wp:docPr id="3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1696" cy="440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FD2DFB" w:rsidRPr="00697557" w:rsidRDefault="00B410CA">
                            <w:pPr>
                              <w:pStyle w:val="Sansinterlign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rlito" w:hAnsi="Carlito" w:cs="Carlito"/>
                                <w:color w:val="4472C4"/>
                                <w:sz w:val="28"/>
                                <w:szCs w:val="28"/>
                                <w:lang w:val="en-US"/>
                              </w:rPr>
                              <w:t>GUILPAIN Léo &amp; LEGRIS Thomas</w:t>
                            </w:r>
                          </w:p>
                          <w:p w:rsidR="00FD2DFB" w:rsidRPr="00697557" w:rsidRDefault="00B410CA">
                            <w:pPr>
                              <w:pStyle w:val="Sansinterlign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rlito" w:hAnsi="Carlito" w:cs="Carlito"/>
                                <w:caps/>
                                <w:color w:val="595959"/>
                                <w:sz w:val="28"/>
                                <w:szCs w:val="28"/>
                                <w:lang w:val="en-US"/>
                              </w:rPr>
                              <w:t>ESIR 1 / Option Ticb</w:t>
                            </w:r>
                          </w:p>
                        </w:txbxContent>
                      </wps:txbx>
                      <wps:bodyPr vert="horz" wrap="square" lIns="0" tIns="0" rIns="0" bIns="0" anchor="b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0" o:spid="_x0000_s1055" type="#_x0000_t202" style="position:absolute;margin-left:250.05pt;margin-top:740.85pt;width:267.85pt;height:34.65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" filled="f" stroked="f">
                <v:textbox style="mso-fit-shape-to-text:t" inset="0,0,0,0">
                  <w:txbxContent>
                    <w:p w:rsidR="00FD2DFB" w:rsidRPr="00697557" w:rsidRDefault="00B410CA">
                      <w:pPr>
                        <w:pStyle w:val="Sansinterligne"/>
                        <w:rPr>
                          <w:lang w:val="en-US"/>
                        </w:rPr>
                      </w:pPr>
                      <w:r>
                        <w:rPr>
                          <w:rFonts w:ascii="Carlito" w:hAnsi="Carlito" w:cs="Carlito"/>
                          <w:color w:val="4472C4"/>
                          <w:sz w:val="28"/>
                          <w:szCs w:val="28"/>
                          <w:lang w:val="en-US"/>
                        </w:rPr>
                        <w:t>GUILPAIN Léo &amp; LEGRIS Thomas</w:t>
                      </w:r>
                    </w:p>
                    <w:p w:rsidR="00FD2DFB" w:rsidRPr="00697557" w:rsidRDefault="00B410CA">
                      <w:pPr>
                        <w:pStyle w:val="Sansinterligne"/>
                        <w:rPr>
                          <w:lang w:val="en-US"/>
                        </w:rPr>
                      </w:pPr>
                      <w:r>
                        <w:rPr>
                          <w:rFonts w:ascii="Carlito" w:hAnsi="Carlito" w:cs="Carlito"/>
                          <w:caps/>
                          <w:color w:val="595959"/>
                          <w:sz w:val="28"/>
                          <w:szCs w:val="28"/>
                          <w:lang w:val="en-US"/>
                        </w:rPr>
                        <w:t>ESIR 1 / Option Ticb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FD2DFB" w:rsidRDefault="00B410CA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3047996</wp:posOffset>
                </wp:positionH>
                <wp:positionV relativeFrom="page">
                  <wp:posOffset>1958343</wp:posOffset>
                </wp:positionV>
                <wp:extent cx="3657600" cy="1068705"/>
                <wp:effectExtent l="0" t="0" r="0" b="17145"/>
                <wp:wrapTight wrapText="bothSides">
                  <wp:wrapPolygon edited="0">
                    <wp:start x="0" y="0"/>
                    <wp:lineTo x="0" y="21561"/>
                    <wp:lineTo x="21488" y="21561"/>
                    <wp:lineTo x="21488" y="0"/>
                    <wp:lineTo x="0" y="0"/>
                  </wp:wrapPolygon>
                </wp:wrapTight>
                <wp:docPr id="3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068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FD2DFB" w:rsidRDefault="00B410CA">
                            <w:pPr>
                              <w:pStyle w:val="Standard"/>
                              <w:jc w:val="center"/>
                              <w:rPr>
                                <w:rFonts w:ascii="Carlito" w:hAnsi="Carlito" w:cs="Carlito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rlito" w:hAnsi="Carlito" w:cs="Carlito"/>
                                <w:sz w:val="36"/>
                                <w:szCs w:val="36"/>
                              </w:rPr>
                              <w:t>Compte Rendu IR – TP 6</w:t>
                            </w:r>
                          </w:p>
                          <w:p w:rsidR="00FD2DFB" w:rsidRDefault="00B410CA">
                            <w:pPr>
                              <w:pStyle w:val="Standard"/>
                              <w:jc w:val="center"/>
                              <w:rPr>
                                <w:rFonts w:ascii="Carlito" w:hAnsi="Carlito" w:cs="Carlito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rlito" w:hAnsi="Carlito" w:cs="Carlito"/>
                                <w:sz w:val="36"/>
                                <w:szCs w:val="36"/>
                              </w:rPr>
                              <w:t>Routage Statique</w:t>
                            </w:r>
                          </w:p>
                          <w:p w:rsidR="00FD2DFB" w:rsidRDefault="00B410CA">
                            <w:pPr>
                              <w:spacing w:before="120"/>
                            </w:pPr>
                            <w:r>
                              <w:rPr>
                                <w:color w:val="404040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1" o:spid="_x0000_s1056" type="#_x0000_t202" style="position:absolute;margin-left:240pt;margin-top:154.2pt;width:4in;height:84.15pt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" filled="f" stroked="f">
                <v:textbox style="mso-fit-shape-to-text:t" inset="0,0,0,0">
                  <w:txbxContent>
                    <w:p w:rsidR="00FD2DFB" w:rsidRDefault="00B410CA">
                      <w:pPr>
                        <w:pStyle w:val="Standard"/>
                        <w:jc w:val="center"/>
                        <w:rPr>
                          <w:rFonts w:ascii="Carlito" w:hAnsi="Carlito" w:cs="Carlito"/>
                          <w:sz w:val="36"/>
                          <w:szCs w:val="36"/>
                        </w:rPr>
                      </w:pPr>
                      <w:r>
                        <w:rPr>
                          <w:rFonts w:ascii="Carlito" w:hAnsi="Carlito" w:cs="Carlito"/>
                          <w:sz w:val="36"/>
                          <w:szCs w:val="36"/>
                        </w:rPr>
                        <w:t>Compte Rendu IR – TP 6</w:t>
                      </w:r>
                    </w:p>
                    <w:p w:rsidR="00FD2DFB" w:rsidRDefault="00B410CA">
                      <w:pPr>
                        <w:pStyle w:val="Standard"/>
                        <w:jc w:val="center"/>
                        <w:rPr>
                          <w:rFonts w:ascii="Carlito" w:hAnsi="Carlito" w:cs="Carlito"/>
                          <w:sz w:val="36"/>
                          <w:szCs w:val="36"/>
                        </w:rPr>
                      </w:pPr>
                      <w:r>
                        <w:rPr>
                          <w:rFonts w:ascii="Carlito" w:hAnsi="Carlito" w:cs="Carlito"/>
                          <w:sz w:val="36"/>
                          <w:szCs w:val="36"/>
                        </w:rPr>
                        <w:t>Routage Statique</w:t>
                      </w:r>
                    </w:p>
                    <w:p w:rsidR="00FD2DFB" w:rsidRDefault="00B410CA">
                      <w:pPr>
                        <w:spacing w:before="120"/>
                      </w:pPr>
                      <w:r>
                        <w:rPr>
                          <w:color w:val="404040"/>
                          <w:sz w:val="36"/>
                          <w:szCs w:val="36"/>
                        </w:rPr>
                        <w:t xml:space="preserve">    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  <w:sz w:val="26"/>
          <w:szCs w:val="26"/>
          <w:lang w:eastAsia="fr-FR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4389750</wp:posOffset>
                </wp:positionV>
                <wp:extent cx="6118863" cy="898526"/>
                <wp:effectExtent l="0" t="0" r="0" b="0"/>
                <wp:wrapNone/>
                <wp:docPr id="3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3" cy="8985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FD2DFB" w:rsidRDefault="00B410CA">
                            <w:r>
                              <w:rPr>
                                <w:rFonts w:ascii="Carlito" w:hAnsi="Carlito" w:cs="Carlito"/>
                              </w:rPr>
                              <w:t>«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 </w:t>
                            </w:r>
                            <w:r>
                              <w:rPr>
                                <w:rFonts w:ascii="Carlito" w:hAnsi="Carlito" w:cs="Carlito"/>
                              </w:rPr>
                              <w:t>J’atteste que ce travail est original, qu’il indique de façon</w:t>
                            </w:r>
                            <w:r>
                              <w:rPr>
                                <w:rFonts w:ascii="Carlito" w:hAnsi="Carlito" w:cs="Carlito"/>
                              </w:rPr>
                              <w:t xml:space="preserve"> appropriée tous les emprunts, et qu’il fait référence de façon appropriée à chaque source utilisée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 </w:t>
                            </w:r>
                            <w:r>
                              <w:rPr>
                                <w:rFonts w:ascii="Carlito" w:hAnsi="Carlito" w:cs="Carlito"/>
                              </w:rPr>
                              <w:t>»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2" o:spid="_x0000_s1057" type="#_x0000_t202" style="position:absolute;margin-left:430.6pt;margin-top:345.65pt;width:481.8pt;height:70.75pt;z-index:2516828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" stroked="f">
                <v:textbox>
                  <w:txbxContent>
                    <w:p w:rsidR="00FD2DFB" w:rsidRDefault="00B410CA">
                      <w:r>
                        <w:rPr>
                          <w:rFonts w:ascii="Carlito" w:hAnsi="Carlito" w:cs="Carlito"/>
                        </w:rPr>
                        <w:t>«</w:t>
                      </w:r>
                      <w:r>
                        <w:rPr>
                          <w:rFonts w:ascii="Calibri" w:hAnsi="Calibri" w:cs="Calibri"/>
                        </w:rPr>
                        <w:t> </w:t>
                      </w:r>
                      <w:r>
                        <w:rPr>
                          <w:rFonts w:ascii="Carlito" w:hAnsi="Carlito" w:cs="Carlito"/>
                        </w:rPr>
                        <w:t>J’atteste que ce travail est original, qu’il indique de façon</w:t>
                      </w:r>
                      <w:r>
                        <w:rPr>
                          <w:rFonts w:ascii="Carlito" w:hAnsi="Carlito" w:cs="Carlito"/>
                        </w:rPr>
                        <w:t xml:space="preserve"> appropriée tous les emprunts, et qu’il fait référence de façon appropriée à chaque source utilisée</w:t>
                      </w:r>
                      <w:r>
                        <w:rPr>
                          <w:rFonts w:ascii="Calibri" w:hAnsi="Calibri" w:cs="Calibri"/>
                        </w:rPr>
                        <w:t> </w:t>
                      </w:r>
                      <w:r>
                        <w:rPr>
                          <w:rFonts w:ascii="Carlito" w:hAnsi="Carlito" w:cs="Carlito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D2DFB" w:rsidRDefault="00FD2DFB">
      <w:pPr>
        <w:pageBreakBefore/>
      </w:pPr>
    </w:p>
    <w:p w:rsidR="00FD2DFB" w:rsidRDefault="00B410CA">
      <w:pPr>
        <w:pStyle w:val="Standard"/>
      </w:pPr>
      <w:r>
        <w:rPr>
          <w:rFonts w:ascii="Carlito" w:hAnsi="Carlito" w:cs="Carlito"/>
          <w:color w:val="C00000"/>
          <w:sz w:val="28"/>
          <w:szCs w:val="26"/>
        </w:rPr>
        <w:t xml:space="preserve">2. </w:t>
      </w:r>
      <w:r>
        <w:rPr>
          <w:rFonts w:ascii="Carlito" w:hAnsi="Carlito" w:cs="Carlito"/>
          <w:color w:val="C00000"/>
          <w:sz w:val="28"/>
          <w:szCs w:val="26"/>
          <w:u w:val="single"/>
        </w:rPr>
        <w:t>Configuration des adresses de machines</w:t>
      </w: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Pr="00697557" w:rsidRDefault="00B410CA">
      <w:pPr>
        <w:pStyle w:val="Standard"/>
        <w:rPr>
          <w:color w:val="4472C4" w:themeColor="accent1"/>
        </w:rPr>
      </w:pPr>
      <w:r w:rsidRPr="00697557">
        <w:rPr>
          <w:rFonts w:ascii="Carlito" w:hAnsi="Carlito" w:cs="Carlito"/>
          <w:color w:val="4472C4" w:themeColor="accent1"/>
          <w:szCs w:val="22"/>
        </w:rPr>
        <w:t>Question 1</w:t>
      </w:r>
      <w:r w:rsidRPr="00697557">
        <w:rPr>
          <w:rFonts w:ascii="Calibri" w:hAnsi="Calibri" w:cs="Calibri"/>
          <w:color w:val="4472C4" w:themeColor="accent1"/>
          <w:szCs w:val="22"/>
        </w:rPr>
        <w:t> </w:t>
      </w:r>
      <w:r w:rsidRPr="00697557">
        <w:rPr>
          <w:rFonts w:ascii="Carlito" w:hAnsi="Carlito" w:cs="Carlito"/>
          <w:color w:val="4472C4" w:themeColor="accent1"/>
          <w:szCs w:val="22"/>
        </w:rPr>
        <w:t xml:space="preserve">: 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  <w:szCs w:val="22"/>
        </w:rPr>
        <w:t>Nous visualisons 2 interfaces différents sur le système XP, l’interface Ethernet et le locale.</w:t>
      </w:r>
      <w:r>
        <w:rPr>
          <w:rFonts w:ascii="Carlito" w:hAnsi="Carlito" w:cs="Carlito"/>
          <w:szCs w:val="22"/>
        </w:rPr>
        <w:br/>
      </w:r>
      <w:r>
        <w:rPr>
          <w:rFonts w:ascii="Carlito" w:hAnsi="Carlito" w:cs="Carlito"/>
          <w:szCs w:val="22"/>
        </w:rPr>
        <w:t>L’adresse IP configuré sur ce pc est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: 148.60.12.18</w:t>
      </w:r>
    </w:p>
    <w:p w:rsidR="00FD2DFB" w:rsidRDefault="00B410CA">
      <w:pPr>
        <w:pStyle w:val="Standard"/>
        <w:jc w:val="both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>Voici la commande utilisée et le résultat (voir question 2).</w:t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Pr="00697557" w:rsidRDefault="00B410CA">
      <w:pPr>
        <w:pStyle w:val="Standard"/>
        <w:rPr>
          <w:color w:val="4472C4" w:themeColor="accent1"/>
        </w:rPr>
      </w:pPr>
      <w:r w:rsidRPr="00697557">
        <w:rPr>
          <w:rFonts w:ascii="Carlito" w:hAnsi="Carlito" w:cs="Carlito"/>
          <w:color w:val="4472C4" w:themeColor="accent1"/>
          <w:szCs w:val="22"/>
        </w:rPr>
        <w:t>Question 2</w:t>
      </w:r>
      <w:r w:rsidRPr="00697557">
        <w:rPr>
          <w:rFonts w:ascii="Calibri" w:hAnsi="Calibri" w:cs="Calibri"/>
          <w:color w:val="4472C4" w:themeColor="accent1"/>
          <w:szCs w:val="22"/>
        </w:rPr>
        <w:t> </w:t>
      </w:r>
      <w:r w:rsidRPr="00697557">
        <w:rPr>
          <w:rFonts w:ascii="Carlito" w:hAnsi="Carlito" w:cs="Carlito"/>
          <w:color w:val="4472C4" w:themeColor="accent1"/>
          <w:szCs w:val="22"/>
        </w:rPr>
        <w:t xml:space="preserve">: 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  <w:szCs w:val="22"/>
        </w:rPr>
        <w:t>Nous visualisons 7 interfaces différents sur le système linux. En effet, il y a 5 interfaces Ethernet (seulement eth0 est acti</w:t>
      </w:r>
      <w:r>
        <w:rPr>
          <w:rFonts w:ascii="Carlito" w:hAnsi="Carlito" w:cs="Carlito"/>
          <w:szCs w:val="22"/>
        </w:rPr>
        <w:t>ve) , 1 interface locale et 1 interface sans fil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: WLAN.</w:t>
      </w:r>
      <w:r>
        <w:rPr>
          <w:rFonts w:ascii="Carlito" w:hAnsi="Carlito" w:cs="Carlito"/>
          <w:szCs w:val="22"/>
        </w:rPr>
        <w:tab/>
      </w:r>
      <w:r>
        <w:rPr>
          <w:rFonts w:ascii="Carlito" w:hAnsi="Carlito" w:cs="Carlito"/>
          <w:szCs w:val="22"/>
        </w:rPr>
        <w:br/>
      </w:r>
      <w:r>
        <w:rPr>
          <w:rFonts w:ascii="Carlito" w:hAnsi="Carlito" w:cs="Carlito"/>
          <w:szCs w:val="22"/>
        </w:rPr>
        <w:t>L’adresse IP configuré sur ce pc est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: 148.60.12.8</w:t>
      </w:r>
    </w:p>
    <w:p w:rsidR="00FD2DFB" w:rsidRDefault="00B410CA">
      <w:pPr>
        <w:pStyle w:val="Standard"/>
        <w:jc w:val="both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>Voici la commande utilisée et le résultat.</w:t>
      </w: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FD2DFB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2DFB" w:rsidRDefault="00B410CA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Interfaces Windows XP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2DFB" w:rsidRDefault="00B410CA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Interfaces Linux</w:t>
            </w:r>
          </w:p>
        </w:tc>
      </w:tr>
      <w:tr w:rsidR="00FD2DFB">
        <w:tblPrEx>
          <w:tblCellMar>
            <w:top w:w="0" w:type="dxa"/>
            <w:bottom w:w="0" w:type="dxa"/>
          </w:tblCellMar>
        </w:tblPrEx>
        <w:trPr>
          <w:trHeight w:val="4174"/>
        </w:trPr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2DFB" w:rsidRDefault="00B410CA">
            <w:pPr>
              <w:pStyle w:val="TableContents"/>
            </w:pPr>
            <w:r>
              <w:rPr>
                <w:noProof/>
                <w:sz w:val="22"/>
                <w:szCs w:val="22"/>
                <w:lang w:eastAsia="fr-FR" w:bidi="ar-SA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118076</wp:posOffset>
                  </wp:positionH>
                  <wp:positionV relativeFrom="paragraph">
                    <wp:posOffset>37435</wp:posOffset>
                  </wp:positionV>
                  <wp:extent cx="2645276" cy="3642841"/>
                  <wp:effectExtent l="0" t="0" r="2674" b="0"/>
                  <wp:wrapSquare wrapText="bothSides"/>
                  <wp:docPr id="33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 l="33360" t="1569" r="15989" b="11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76" cy="3642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2DFB" w:rsidRDefault="00B410CA">
            <w:pPr>
              <w:pStyle w:val="TableContents"/>
            </w:pPr>
            <w:r>
              <w:rPr>
                <w:noProof/>
                <w:sz w:val="22"/>
                <w:szCs w:val="22"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83155</wp:posOffset>
                  </wp:positionV>
                  <wp:extent cx="2990161" cy="2908441"/>
                  <wp:effectExtent l="0" t="0" r="689" b="6209"/>
                  <wp:wrapSquare wrapText="bothSides"/>
                  <wp:docPr id="34" name="Image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161" cy="2908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2"/>
                <w:szCs w:val="22"/>
                <w:lang w:eastAsia="fr-FR" w:bidi="ar-SA"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2990883</wp:posOffset>
                  </wp:positionV>
                  <wp:extent cx="2990161" cy="565199"/>
                  <wp:effectExtent l="0" t="0" r="689" b="6301"/>
                  <wp:wrapSquare wrapText="bothSides"/>
                  <wp:docPr id="35" name="Image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161" cy="565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B410CA">
      <w:pPr>
        <w:pStyle w:val="Standard"/>
        <w:ind w:firstLine="709"/>
        <w:rPr>
          <w:rFonts w:ascii="Carlito" w:hAnsi="Carlito" w:cs="Carlito"/>
          <w:color w:val="FF0000"/>
          <w:sz w:val="28"/>
          <w:szCs w:val="22"/>
        </w:rPr>
      </w:pPr>
      <w:r>
        <w:rPr>
          <w:rFonts w:ascii="Carlito" w:hAnsi="Carlito" w:cs="Carlito"/>
          <w:color w:val="FF0000"/>
          <w:sz w:val="28"/>
          <w:szCs w:val="22"/>
        </w:rPr>
        <w:t xml:space="preserve">2.1 Configuration d’une adresse IP sous </w:t>
      </w:r>
      <w:r>
        <w:rPr>
          <w:rFonts w:ascii="Carlito" w:hAnsi="Carlito" w:cs="Carlito"/>
          <w:color w:val="FF0000"/>
          <w:sz w:val="28"/>
          <w:szCs w:val="22"/>
        </w:rPr>
        <w:t>windows.</w:t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B410CA">
      <w:pPr>
        <w:pStyle w:val="Standard"/>
        <w:jc w:val="both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>Nous allons modifier l’adresse IP présente sur notre machine Windows, elle était 148.60.12.18 et on va la modifier en 10.10.18.3.</w:t>
      </w:r>
    </w:p>
    <w:p w:rsidR="00FD2DFB" w:rsidRDefault="00B410CA">
      <w:pPr>
        <w:pStyle w:val="Standard"/>
        <w:jc w:val="both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>Nous avons testé les 2 méthodes, graphiquement et manuellement grâce à l’invite de commande.</w:t>
      </w:r>
    </w:p>
    <w:p w:rsidR="00FD2DFB" w:rsidRDefault="00FD2DFB">
      <w:pPr>
        <w:pStyle w:val="Standard"/>
        <w:rPr>
          <w:sz w:val="22"/>
          <w:szCs w:val="22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FD2DFB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2DFB" w:rsidRDefault="00B410CA">
            <w:pPr>
              <w:pStyle w:val="TableContents"/>
              <w:rPr>
                <w:rFonts w:ascii="Carlito" w:hAnsi="Carlito" w:cs="Carlito"/>
                <w:szCs w:val="22"/>
              </w:rPr>
            </w:pPr>
            <w:r>
              <w:rPr>
                <w:rFonts w:ascii="Carlito" w:hAnsi="Carlito" w:cs="Carlito"/>
                <w:szCs w:val="22"/>
              </w:rPr>
              <w:t>Graphique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2DFB" w:rsidRDefault="00B410CA">
            <w:pPr>
              <w:pStyle w:val="TableContents"/>
              <w:rPr>
                <w:rFonts w:ascii="Carlito" w:hAnsi="Carlito" w:cs="Carlito"/>
                <w:szCs w:val="22"/>
              </w:rPr>
            </w:pPr>
            <w:r>
              <w:rPr>
                <w:rFonts w:ascii="Carlito" w:hAnsi="Carlito" w:cs="Carlito"/>
                <w:szCs w:val="22"/>
              </w:rPr>
              <w:t>Terminale</w:t>
            </w:r>
          </w:p>
        </w:tc>
      </w:tr>
      <w:tr w:rsidR="00FD2DFB">
        <w:tblPrEx>
          <w:tblCellMar>
            <w:top w:w="0" w:type="dxa"/>
            <w:bottom w:w="0" w:type="dxa"/>
          </w:tblCellMar>
        </w:tblPrEx>
        <w:trPr>
          <w:trHeight w:val="3836"/>
        </w:trPr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2DFB" w:rsidRDefault="00B410CA">
            <w:pPr>
              <w:pStyle w:val="TableContents"/>
            </w:pPr>
            <w:r>
              <w:rPr>
                <w:noProof/>
                <w:sz w:val="22"/>
                <w:szCs w:val="22"/>
                <w:lang w:eastAsia="fr-FR" w:bidi="ar-SA"/>
              </w:rPr>
              <w:drawing>
                <wp:anchor distT="0" distB="0" distL="114300" distR="114300" simplePos="0" relativeHeight="4" behindDoc="0" locked="0" layoutInCell="1" allowOverlap="1">
                  <wp:simplePos x="0" y="0"/>
                  <wp:positionH relativeFrom="column">
                    <wp:posOffset>88897</wp:posOffset>
                  </wp:positionH>
                  <wp:positionV relativeFrom="paragraph">
                    <wp:posOffset>50804</wp:posOffset>
                  </wp:positionV>
                  <wp:extent cx="2834640" cy="2659376"/>
                  <wp:effectExtent l="0" t="0" r="3810" b="7624"/>
                  <wp:wrapTight wrapText="bothSides">
                    <wp:wrapPolygon edited="0">
                      <wp:start x="0" y="0"/>
                      <wp:lineTo x="0" y="21512"/>
                      <wp:lineTo x="21484" y="21512"/>
                      <wp:lineTo x="21484" y="0"/>
                      <wp:lineTo x="0" y="0"/>
                    </wp:wrapPolygon>
                  </wp:wrapTight>
                  <wp:docPr id="36" name="Image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 l="2415" t="1314" r="32167" b="24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659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D2DFB" w:rsidRDefault="00B410CA">
            <w:pPr>
              <w:pStyle w:val="TableContents"/>
            </w:pPr>
            <w:r>
              <w:rPr>
                <w:noProof/>
                <w:sz w:val="22"/>
                <w:szCs w:val="22"/>
                <w:lang w:eastAsia="fr-FR" w:bidi="ar-SA"/>
              </w:rPr>
              <w:drawing>
                <wp:anchor distT="0" distB="0" distL="114300" distR="114300" simplePos="0" relativeHeight="3" behindDoc="0" locked="0" layoutInCell="1" allowOverlap="1">
                  <wp:simplePos x="0" y="0"/>
                  <wp:positionH relativeFrom="column">
                    <wp:posOffset>83182</wp:posOffset>
                  </wp:positionH>
                  <wp:positionV relativeFrom="paragraph">
                    <wp:posOffset>35561</wp:posOffset>
                  </wp:positionV>
                  <wp:extent cx="2796536" cy="2712723"/>
                  <wp:effectExtent l="0" t="0" r="3814" b="0"/>
                  <wp:wrapTight wrapText="bothSides">
                    <wp:wrapPolygon edited="0">
                      <wp:start x="0" y="0"/>
                      <wp:lineTo x="0" y="21388"/>
                      <wp:lineTo x="21487" y="21388"/>
                      <wp:lineTo x="21487" y="0"/>
                      <wp:lineTo x="0" y="0"/>
                    </wp:wrapPolygon>
                  </wp:wrapTight>
                  <wp:docPr id="37" name="Image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lum/>
                            <a:alphaModFix/>
                          </a:blip>
                          <a:srcRect l="33224" t="1731" r="15218" b="340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36" cy="2712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  <w:szCs w:val="22"/>
        </w:rPr>
        <w:t>Question 3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 xml:space="preserve">: </w:t>
      </w:r>
    </w:p>
    <w:p w:rsidR="00FD2DFB" w:rsidRDefault="00B410CA">
      <w:pPr>
        <w:pStyle w:val="Standard"/>
        <w:jc w:val="both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>Pour visualiser la table de routage sous Windows nous avons utilisé la commande route print, on peut voir que 6 réseaux sont accessibles.</w:t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B410CA">
      <w:pPr>
        <w:pStyle w:val="Standard"/>
      </w:pPr>
      <w:r>
        <w:rPr>
          <w:noProof/>
          <w:sz w:val="22"/>
          <w:szCs w:val="22"/>
          <w:lang w:eastAsia="fr-FR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-57963</wp:posOffset>
            </wp:positionH>
            <wp:positionV relativeFrom="paragraph">
              <wp:posOffset>85679</wp:posOffset>
            </wp:positionV>
            <wp:extent cx="3926159" cy="2145603"/>
            <wp:effectExtent l="0" t="0" r="0" b="7047"/>
            <wp:wrapSquare wrapText="bothSides"/>
            <wp:docPr id="3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33189" t="61177" r="16589" b="4510"/>
                    <a:stretch>
                      <a:fillRect/>
                    </a:stretch>
                  </pic:blipFill>
                  <pic:spPr>
                    <a:xfrm>
                      <a:off x="0" y="0"/>
                      <a:ext cx="3926159" cy="2145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  <w:rPr>
          <w:rFonts w:ascii="Carlito" w:hAnsi="Carlito" w:cs="Carlito"/>
          <w:i/>
          <w:iCs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i/>
          <w:iCs/>
          <w:szCs w:val="22"/>
        </w:rPr>
        <w:t xml:space="preserve">10.10.10.8 </w:t>
      </w:r>
      <w:r>
        <w:rPr>
          <w:rFonts w:ascii="Carlito" w:hAnsi="Carlito" w:cs="Carlito"/>
          <w:szCs w:val="22"/>
        </w:rPr>
        <w:t>– Réseau</w:t>
      </w:r>
    </w:p>
    <w:p w:rsidR="00FD2DFB" w:rsidRDefault="00B410CA">
      <w:pPr>
        <w:pStyle w:val="Standard"/>
      </w:pPr>
      <w:r>
        <w:rPr>
          <w:rFonts w:ascii="Carlito" w:hAnsi="Carlito" w:cs="Carlito"/>
          <w:i/>
          <w:iCs/>
          <w:szCs w:val="22"/>
        </w:rPr>
        <w:t xml:space="preserve">10.10.18.3 </w:t>
      </w:r>
      <w:r>
        <w:rPr>
          <w:rFonts w:ascii="Carlito" w:hAnsi="Carlito" w:cs="Carlito"/>
          <w:szCs w:val="22"/>
        </w:rPr>
        <w:t>– Notre adresse</w:t>
      </w:r>
    </w:p>
    <w:p w:rsidR="00FD2DFB" w:rsidRDefault="00B410CA">
      <w:pPr>
        <w:pStyle w:val="Standard"/>
      </w:pPr>
      <w:r>
        <w:rPr>
          <w:rFonts w:ascii="Carlito" w:hAnsi="Carlito" w:cs="Carlito"/>
          <w:i/>
          <w:iCs/>
          <w:szCs w:val="22"/>
        </w:rPr>
        <w:t xml:space="preserve">10.255.255.255 </w:t>
      </w:r>
      <w:r>
        <w:rPr>
          <w:rFonts w:ascii="Carlito" w:hAnsi="Carlito" w:cs="Carlito"/>
          <w:szCs w:val="22"/>
        </w:rPr>
        <w:t xml:space="preserve">– adresse réservé au réseau </w:t>
      </w:r>
      <w:r>
        <w:rPr>
          <w:rFonts w:ascii="Carlito" w:hAnsi="Carlito" w:cs="Carlito"/>
          <w:szCs w:val="22"/>
        </w:rPr>
        <w:t xml:space="preserve">privé  </w:t>
      </w:r>
    </w:p>
    <w:p w:rsidR="00FD2DFB" w:rsidRDefault="00B410CA">
      <w:pPr>
        <w:pStyle w:val="Standard"/>
      </w:pPr>
      <w:r>
        <w:rPr>
          <w:rFonts w:ascii="Carlito" w:hAnsi="Carlito" w:cs="Carlito"/>
          <w:i/>
          <w:iCs/>
          <w:szCs w:val="22"/>
        </w:rPr>
        <w:t xml:space="preserve">127.0.0.0 </w:t>
      </w:r>
      <w:r>
        <w:rPr>
          <w:rFonts w:ascii="Carlito" w:hAnsi="Carlito" w:cs="Carlito"/>
          <w:szCs w:val="22"/>
        </w:rPr>
        <w:t>– adresse locale de la machine</w:t>
      </w:r>
    </w:p>
    <w:p w:rsidR="00FD2DFB" w:rsidRDefault="00B410CA">
      <w:pPr>
        <w:pStyle w:val="Standard"/>
      </w:pPr>
      <w:r>
        <w:rPr>
          <w:rFonts w:ascii="Carlito" w:hAnsi="Carlito" w:cs="Carlito"/>
          <w:i/>
          <w:iCs/>
          <w:szCs w:val="22"/>
        </w:rPr>
        <w:t xml:space="preserve">224.0.0.0 </w:t>
      </w:r>
      <w:r>
        <w:rPr>
          <w:rFonts w:ascii="Carlito" w:hAnsi="Carlito" w:cs="Carlito"/>
          <w:szCs w:val="22"/>
        </w:rPr>
        <w:t>– multicast</w:t>
      </w:r>
    </w:p>
    <w:p w:rsidR="00FD2DFB" w:rsidRDefault="00B410CA">
      <w:pPr>
        <w:pStyle w:val="Standard"/>
      </w:pPr>
      <w:r>
        <w:rPr>
          <w:rFonts w:ascii="Carlito" w:hAnsi="Carlito" w:cs="Carlito"/>
          <w:i/>
          <w:iCs/>
          <w:szCs w:val="22"/>
        </w:rPr>
        <w:t xml:space="preserve">255.255.255.255 </w:t>
      </w:r>
      <w:r>
        <w:rPr>
          <w:rFonts w:ascii="Carlito" w:hAnsi="Carlito" w:cs="Carlito"/>
          <w:szCs w:val="22"/>
        </w:rPr>
        <w:t>– adresse de diffusion</w:t>
      </w: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B410CA">
      <w:pPr>
        <w:pStyle w:val="Standard"/>
        <w:ind w:firstLine="709"/>
        <w:rPr>
          <w:rFonts w:ascii="Carlito" w:hAnsi="Carlito" w:cs="Carlito"/>
          <w:color w:val="FF0000"/>
          <w:sz w:val="28"/>
          <w:szCs w:val="22"/>
        </w:rPr>
      </w:pPr>
      <w:r>
        <w:rPr>
          <w:rFonts w:ascii="Carlito" w:hAnsi="Carlito" w:cs="Carlito"/>
          <w:color w:val="FF0000"/>
          <w:sz w:val="28"/>
          <w:szCs w:val="22"/>
        </w:rPr>
        <w:t>2.2 Configuration d’une adresse IP sous Linux</w:t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  <w:szCs w:val="22"/>
        </w:rPr>
        <w:t>Question 4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 xml:space="preserve">: </w:t>
      </w:r>
    </w:p>
    <w:p w:rsidR="00FD2DFB" w:rsidRDefault="00B410CA">
      <w:pPr>
        <w:pStyle w:val="Standard"/>
        <w:jc w:val="both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 xml:space="preserve">Sur notre machine Linux, on configure l’adresse IP de l’interface eth0 de </w:t>
      </w:r>
      <w:r>
        <w:rPr>
          <w:rFonts w:ascii="Carlito" w:hAnsi="Carlito" w:cs="Carlito"/>
          <w:szCs w:val="22"/>
        </w:rPr>
        <w:t>cette façon en précisant le mask. Cette configuration ne sera pas prise en compte si l’on redémarre la machine.</w:t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noProof/>
          <w:szCs w:val="22"/>
          <w:lang w:eastAsia="fr-FR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63722" cy="2005196"/>
            <wp:effectExtent l="0" t="0" r="3628" b="0"/>
            <wp:wrapSquare wrapText="bothSides"/>
            <wp:docPr id="3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722" cy="2005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  <w:szCs w:val="22"/>
        </w:rPr>
        <w:t>Question 5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>: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  <w:szCs w:val="22"/>
        </w:rPr>
        <w:t xml:space="preserve">Si l’on redémarre le service réseau comme indiqué en tapant la commande </w:t>
      </w:r>
      <w:r>
        <w:rPr>
          <w:rFonts w:ascii="Carlito" w:hAnsi="Carlito" w:cs="Carlito"/>
          <w:i/>
          <w:szCs w:val="22"/>
        </w:rPr>
        <w:t>/etc/init.d/networking stop</w:t>
      </w:r>
      <w:r>
        <w:rPr>
          <w:rFonts w:ascii="Carlito" w:hAnsi="Carlito" w:cs="Carlito"/>
          <w:szCs w:val="22"/>
        </w:rPr>
        <w:t xml:space="preserve"> puis </w:t>
      </w:r>
      <w:r>
        <w:rPr>
          <w:rFonts w:ascii="Carlito" w:hAnsi="Carlito" w:cs="Carlito"/>
          <w:i/>
          <w:szCs w:val="22"/>
        </w:rPr>
        <w:t>start</w:t>
      </w:r>
      <w:r>
        <w:rPr>
          <w:rFonts w:ascii="Carlito" w:hAnsi="Carlito" w:cs="Carlito"/>
          <w:szCs w:val="22"/>
        </w:rPr>
        <w:t xml:space="preserve"> on voit que </w:t>
      </w:r>
      <w:r>
        <w:rPr>
          <w:rFonts w:ascii="Carlito" w:hAnsi="Carlito" w:cs="Carlito"/>
          <w:szCs w:val="22"/>
        </w:rPr>
        <w:t>l’adresse de eth0 revient à celle par défaut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qui est 148.60.12.8</w:t>
      </w:r>
    </w:p>
    <w:p w:rsidR="00FD2DFB" w:rsidRDefault="00B410CA">
      <w:pPr>
        <w:pStyle w:val="Standard"/>
        <w:jc w:val="both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>C’est dû au fait que l’interface est configurée automatiquement au démarrage du protocole DHCP.</w:t>
      </w: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B410CA">
      <w:pPr>
        <w:pStyle w:val="Standard"/>
      </w:pPr>
      <w:r>
        <w:rPr>
          <w:noProof/>
          <w:sz w:val="22"/>
          <w:szCs w:val="22"/>
          <w:lang w:eastAsia="fr-FR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305281</wp:posOffset>
            </wp:positionH>
            <wp:positionV relativeFrom="paragraph">
              <wp:posOffset>19083</wp:posOffset>
            </wp:positionV>
            <wp:extent cx="5481361" cy="1990804"/>
            <wp:effectExtent l="0" t="0" r="5039" b="9446"/>
            <wp:wrapSquare wrapText="bothSides"/>
            <wp:docPr id="40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361" cy="19908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B410CA">
      <w:pPr>
        <w:pStyle w:val="Standard"/>
      </w:pPr>
      <w:r>
        <w:rPr>
          <w:rFonts w:ascii="Carlito" w:hAnsi="Carlito" w:cs="Carlito"/>
          <w:szCs w:val="22"/>
        </w:rPr>
        <w:t xml:space="preserve">Voici le résultat de ce redémarrage, on doit donc utiliser une autre mode de configuration, </w:t>
      </w:r>
      <w:r>
        <w:rPr>
          <w:rFonts w:ascii="Carlito" w:hAnsi="Carlito" w:cs="Carlito"/>
          <w:szCs w:val="22"/>
        </w:rPr>
        <w:t>dit «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à froid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»</w:t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  <w:szCs w:val="22"/>
        </w:rPr>
        <w:t>Question 6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 xml:space="preserve">: </w:t>
      </w:r>
    </w:p>
    <w:p w:rsidR="00FD2DFB" w:rsidRDefault="00B410CA">
      <w:pPr>
        <w:pStyle w:val="Standard"/>
      </w:pPr>
      <w:r>
        <w:rPr>
          <w:rFonts w:ascii="Carlito" w:hAnsi="Carlito" w:cs="Carlito"/>
          <w:szCs w:val="22"/>
        </w:rPr>
        <w:t xml:space="preserve">On édite le fichier </w:t>
      </w:r>
      <w:r>
        <w:rPr>
          <w:rFonts w:ascii="Carlito" w:hAnsi="Carlito" w:cs="Carlito"/>
          <w:i/>
          <w:szCs w:val="22"/>
        </w:rPr>
        <w:t>/etc/network/interfaces</w:t>
      </w:r>
      <w:r>
        <w:rPr>
          <w:rFonts w:ascii="Carlito" w:hAnsi="Carlito" w:cs="Carlito"/>
          <w:szCs w:val="22"/>
        </w:rPr>
        <w:t xml:space="preserve"> avec gedit et on le modifie comme le script du TP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:</w:t>
      </w:r>
    </w:p>
    <w:p w:rsidR="00FD2DFB" w:rsidRDefault="00B410CA">
      <w:pPr>
        <w:pStyle w:val="Standard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 xml:space="preserve">On réalise une configuration à froid, c’est à dire que le fichier de configuration est modifié et est utilisé au redémarrage de </w:t>
      </w:r>
      <w:r>
        <w:rPr>
          <w:rFonts w:ascii="Carlito" w:hAnsi="Carlito" w:cs="Carlito"/>
          <w:szCs w:val="22"/>
        </w:rPr>
        <w:t>la machine.</w:t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noProof/>
          <w:szCs w:val="22"/>
          <w:lang w:eastAsia="fr-FR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305281</wp:posOffset>
            </wp:positionH>
            <wp:positionV relativeFrom="paragraph">
              <wp:posOffset>113760</wp:posOffset>
            </wp:positionV>
            <wp:extent cx="5525280" cy="1020955"/>
            <wp:effectExtent l="0" t="0" r="0" b="7745"/>
            <wp:wrapSquare wrapText="bothSides"/>
            <wp:docPr id="41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280" cy="10209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B410CA">
      <w:pPr>
        <w:pStyle w:val="Standard"/>
        <w:jc w:val="both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>Après redémarrage du réseau on peut voir que l’adresse a été sauvegardé. Nous avons donc modifié la configuration automatique.</w:t>
      </w:r>
    </w:p>
    <w:p w:rsidR="00FD2DFB" w:rsidRDefault="00FD2DFB">
      <w:pPr>
        <w:pStyle w:val="Standard"/>
        <w:rPr>
          <w:rFonts w:ascii="Carlito" w:hAnsi="Carlito" w:cs="Carlito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</w:rPr>
        <w:t>Question 7</w:t>
      </w:r>
      <w:r>
        <w:rPr>
          <w:rFonts w:ascii="Calibri" w:hAnsi="Calibri" w:cs="Calibri"/>
          <w:color w:val="4472C4"/>
        </w:rPr>
        <w:t> </w:t>
      </w:r>
      <w:r>
        <w:rPr>
          <w:rFonts w:ascii="Carlito" w:hAnsi="Carlito" w:cs="Carlito"/>
          <w:color w:val="4472C4"/>
        </w:rPr>
        <w:t xml:space="preserve">: </w:t>
      </w:r>
    </w:p>
    <w:p w:rsidR="00FD2DFB" w:rsidRDefault="00B410CA">
      <w:pPr>
        <w:pStyle w:val="Standard"/>
        <w:jc w:val="both"/>
        <w:rPr>
          <w:rFonts w:ascii="Carlito" w:hAnsi="Carlito" w:cs="Carlito"/>
        </w:rPr>
      </w:pPr>
      <w:r>
        <w:rPr>
          <w:rFonts w:ascii="Carlito" w:hAnsi="Carlito" w:cs="Carlito"/>
        </w:rPr>
        <w:t>Il n’y a qu’un seul réseau accessible depuis notre machine, à l’adresse 10.10.7.0, ce qui correspon</w:t>
      </w:r>
      <w:r>
        <w:rPr>
          <w:rFonts w:ascii="Carlito" w:hAnsi="Carlito" w:cs="Carlito"/>
        </w:rPr>
        <w:t>d à notre propre réseau.</w:t>
      </w:r>
    </w:p>
    <w:p w:rsidR="00FD2DFB" w:rsidRDefault="00FD2DFB">
      <w:pPr>
        <w:pStyle w:val="Standard"/>
        <w:rPr>
          <w:rFonts w:ascii="Carlito" w:hAnsi="Carlito" w:cs="Carlito"/>
        </w:rPr>
      </w:pPr>
    </w:p>
    <w:p w:rsidR="00FD2DFB" w:rsidRDefault="00FD2DFB">
      <w:pPr>
        <w:pStyle w:val="Standard"/>
        <w:rPr>
          <w:rFonts w:ascii="Carlito" w:hAnsi="Carlito" w:cs="Carlito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C00000"/>
          <w:sz w:val="28"/>
        </w:rPr>
        <w:t xml:space="preserve">3. </w:t>
      </w:r>
      <w:r>
        <w:rPr>
          <w:rFonts w:ascii="Carlito" w:hAnsi="Carlito" w:cs="Carlito"/>
          <w:color w:val="C00000"/>
          <w:sz w:val="28"/>
          <w:u w:val="single"/>
        </w:rPr>
        <w:t>Configuration d’un réseau simple</w:t>
      </w:r>
    </w:p>
    <w:p w:rsidR="00FD2DFB" w:rsidRDefault="00FD2DFB">
      <w:pPr>
        <w:pStyle w:val="Standard"/>
        <w:rPr>
          <w:rFonts w:ascii="Carlito" w:hAnsi="Carlito" w:cs="Carlito"/>
        </w:rPr>
      </w:pPr>
    </w:p>
    <w:p w:rsidR="00FD2DFB" w:rsidRDefault="00B410CA">
      <w:pPr>
        <w:pStyle w:val="Standard"/>
        <w:ind w:firstLine="709"/>
        <w:rPr>
          <w:rFonts w:ascii="Carlito" w:hAnsi="Carlito" w:cs="Carlito"/>
          <w:color w:val="FF0000"/>
          <w:sz w:val="28"/>
        </w:rPr>
      </w:pPr>
      <w:r>
        <w:rPr>
          <w:rFonts w:ascii="Carlito" w:hAnsi="Carlito" w:cs="Carlito"/>
          <w:color w:val="FF0000"/>
          <w:sz w:val="28"/>
        </w:rPr>
        <w:t>3.1 Configuration de l’interface du routeur</w:t>
      </w:r>
    </w:p>
    <w:p w:rsidR="00FD2DFB" w:rsidRDefault="00FD2DFB">
      <w:pPr>
        <w:pStyle w:val="Standard"/>
        <w:ind w:firstLine="709"/>
        <w:rPr>
          <w:rFonts w:ascii="Carlito" w:hAnsi="Carlito" w:cs="Carlito"/>
          <w:color w:val="FF0000"/>
          <w:sz w:val="28"/>
        </w:rPr>
      </w:pPr>
    </w:p>
    <w:p w:rsidR="00FD2DFB" w:rsidRDefault="00B410CA">
      <w:pPr>
        <w:pStyle w:val="Standard"/>
        <w:rPr>
          <w:rFonts w:ascii="Carlito" w:hAnsi="Carlito" w:cs="Carlito"/>
        </w:rPr>
      </w:pPr>
      <w:r>
        <w:rPr>
          <w:rFonts w:ascii="Carlito" w:hAnsi="Carlito" w:cs="Carlito"/>
        </w:rPr>
        <w:t>Comme vu dans le TP n°5, nous allons configurer le routeur grâce à l’utilitaire minicom.</w:t>
      </w:r>
    </w:p>
    <w:p w:rsidR="00FD2DFB" w:rsidRDefault="00FD2DFB">
      <w:pPr>
        <w:pStyle w:val="Standard"/>
        <w:rPr>
          <w:rFonts w:ascii="Carlito" w:hAnsi="Carlito" w:cs="Carlito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</w:rPr>
        <w:t>Question 8</w:t>
      </w:r>
      <w:r>
        <w:rPr>
          <w:rFonts w:ascii="Calibri" w:hAnsi="Calibri" w:cs="Calibri"/>
          <w:color w:val="4472C4"/>
        </w:rPr>
        <w:t> </w:t>
      </w:r>
      <w:r>
        <w:rPr>
          <w:rFonts w:ascii="Carlito" w:hAnsi="Carlito" w:cs="Carlito"/>
          <w:color w:val="4472C4"/>
        </w:rPr>
        <w:t xml:space="preserve">: </w:t>
      </w:r>
    </w:p>
    <w:p w:rsidR="00FD2DFB" w:rsidRDefault="00B410CA">
      <w:pPr>
        <w:pStyle w:val="Standard"/>
        <w:jc w:val="both"/>
        <w:rPr>
          <w:rFonts w:ascii="Carlito" w:hAnsi="Carlito" w:cs="Carlito"/>
        </w:rPr>
      </w:pPr>
      <w:r>
        <w:rPr>
          <w:rFonts w:ascii="Carlito" w:hAnsi="Carlito" w:cs="Carlito"/>
        </w:rPr>
        <w:t xml:space="preserve">Nous avons attribué à l’interface gi0/0 du </w:t>
      </w:r>
      <w:r>
        <w:rPr>
          <w:rFonts w:ascii="Carlito" w:hAnsi="Carlito" w:cs="Carlito"/>
        </w:rPr>
        <w:t>routeur Cisco l’adresse IP du réseau Linux :10.10.8.2 avec le mask 255.255.255.0. Tout d’abord il faut câbler les 2 machines ensembles. Puis il faut configurer le routeur.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</w:rPr>
        <w:t>Pour cela on se place en mode de configuration dans le routeur, puis on se place dan</w:t>
      </w:r>
      <w:r>
        <w:rPr>
          <w:rFonts w:ascii="Carlito" w:hAnsi="Carlito" w:cs="Carlito"/>
        </w:rPr>
        <w:t>s l’interface et on lui attribue l’adresse avec la commande suivante</w:t>
      </w:r>
      <w:r>
        <w:rPr>
          <w:rFonts w:ascii="Calibri" w:hAnsi="Calibri" w:cs="Calibri"/>
        </w:rPr>
        <w:t> </w:t>
      </w:r>
      <w:r>
        <w:rPr>
          <w:rFonts w:ascii="Carlito" w:hAnsi="Carlito" w:cs="Carlito"/>
        </w:rPr>
        <w:t xml:space="preserve">: </w:t>
      </w:r>
      <w:r>
        <w:rPr>
          <w:rFonts w:ascii="Carlito" w:hAnsi="Carlito" w:cs="Carlito"/>
          <w:i/>
        </w:rPr>
        <w:t>«</w:t>
      </w:r>
      <w:r>
        <w:rPr>
          <w:rFonts w:ascii="Calibri" w:hAnsi="Calibri" w:cs="Calibri"/>
          <w:i/>
        </w:rPr>
        <w:t> </w:t>
      </w:r>
      <w:r>
        <w:rPr>
          <w:rFonts w:ascii="Carlito" w:hAnsi="Carlito" w:cs="Carlito"/>
          <w:i/>
        </w:rPr>
        <w:t>ip address 10.10.8.2 255.255.255.0</w:t>
      </w:r>
      <w:r>
        <w:rPr>
          <w:rFonts w:ascii="Calibri" w:hAnsi="Calibri" w:cs="Calibri"/>
          <w:i/>
        </w:rPr>
        <w:t> </w:t>
      </w:r>
      <w:r>
        <w:rPr>
          <w:rFonts w:ascii="Carlito" w:hAnsi="Carlito" w:cs="Carlito"/>
          <w:i/>
        </w:rPr>
        <w:t>»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</w:rPr>
        <w:t>En parallèle nous avons ouvert une fenêtre Wireshark qui nous permet d’observer les paquets passant par l’interface que l’on a choisie, c’est à di</w:t>
      </w:r>
      <w:r>
        <w:rPr>
          <w:rFonts w:ascii="Carlito" w:hAnsi="Carlito" w:cs="Carlito"/>
        </w:rPr>
        <w:t>re eth0. Nous avons filtré l’affichage avec «</w:t>
      </w:r>
      <w:r>
        <w:rPr>
          <w:rFonts w:ascii="Calibri" w:hAnsi="Calibri" w:cs="Calibri"/>
        </w:rPr>
        <w:t> </w:t>
      </w:r>
      <w:r>
        <w:rPr>
          <w:rFonts w:ascii="Carlito" w:hAnsi="Carlito" w:cs="Carlito"/>
        </w:rPr>
        <w:t>arp|icmp</w:t>
      </w:r>
      <w:r>
        <w:rPr>
          <w:rFonts w:ascii="Calibri" w:hAnsi="Calibri" w:cs="Calibri"/>
        </w:rPr>
        <w:t> </w:t>
      </w:r>
      <w:r>
        <w:rPr>
          <w:rFonts w:ascii="Carlito" w:hAnsi="Carlito" w:cs="Carlito"/>
        </w:rPr>
        <w:t>» faute d’avoir «</w:t>
      </w:r>
      <w:r>
        <w:rPr>
          <w:rFonts w:ascii="Calibri" w:hAnsi="Calibri" w:cs="Calibri"/>
        </w:rPr>
        <w:t> </w:t>
      </w:r>
      <w:r>
        <w:rPr>
          <w:rFonts w:ascii="Carlito" w:hAnsi="Carlito" w:cs="Carlito"/>
        </w:rPr>
        <w:t>icmp</w:t>
      </w:r>
      <w:r>
        <w:rPr>
          <w:rFonts w:ascii="Calibri" w:hAnsi="Calibri" w:cs="Calibri"/>
        </w:rPr>
        <w:t> </w:t>
      </w:r>
      <w:r>
        <w:rPr>
          <w:rFonts w:ascii="Carlito" w:hAnsi="Carlito" w:cs="Carlito"/>
        </w:rPr>
        <w:t>» sur notre logiciel.</w:t>
      </w:r>
    </w:p>
    <w:p w:rsidR="00FD2DFB" w:rsidRDefault="00B410CA">
      <w:pPr>
        <w:pStyle w:val="Standard"/>
      </w:pPr>
      <w:r>
        <w:rPr>
          <w:rFonts w:ascii="Carlito" w:hAnsi="Carlito" w:cs="Carlito"/>
          <w:noProof/>
          <w:lang w:eastAsia="fr-FR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41906</wp:posOffset>
            </wp:positionV>
            <wp:extent cx="2396486" cy="1331595"/>
            <wp:effectExtent l="0" t="0" r="3814" b="1905"/>
            <wp:wrapTight wrapText="bothSides">
              <wp:wrapPolygon edited="0">
                <wp:start x="0" y="0"/>
                <wp:lineTo x="0" y="21322"/>
                <wp:lineTo x="21468" y="21322"/>
                <wp:lineTo x="21468" y="0"/>
                <wp:lineTo x="0" y="0"/>
              </wp:wrapPolygon>
            </wp:wrapTight>
            <wp:docPr id="42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6486" cy="13315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noProof/>
          <w:lang w:eastAsia="fr-FR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193679</wp:posOffset>
            </wp:positionV>
            <wp:extent cx="5738399" cy="1778764"/>
            <wp:effectExtent l="0" t="0" r="0" b="0"/>
            <wp:wrapTight wrapText="bothSides">
              <wp:wrapPolygon edited="0">
                <wp:start x="0" y="0"/>
                <wp:lineTo x="0" y="21284"/>
                <wp:lineTo x="21514" y="21284"/>
                <wp:lineTo x="21514" y="0"/>
                <wp:lineTo x="0" y="0"/>
              </wp:wrapPolygon>
            </wp:wrapTight>
            <wp:docPr id="43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99" cy="17787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  <w:szCs w:val="22"/>
        </w:rPr>
        <w:t>Question 9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>:</w:t>
      </w:r>
      <w:r>
        <w:rPr>
          <w:color w:val="4472C4"/>
          <w:szCs w:val="22"/>
        </w:rPr>
        <w:t xml:space="preserve"> </w:t>
      </w:r>
    </w:p>
    <w:p w:rsidR="00FD2DFB" w:rsidRDefault="00B410CA">
      <w:pPr>
        <w:pStyle w:val="Standard"/>
        <w:jc w:val="both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>Dans cette question nous réalisons un ping entre l’interface eth0 vers l’interface gi0/0.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  <w:szCs w:val="22"/>
        </w:rPr>
        <w:t>Dans l’invite de commande il y a écrit «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1 received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», les paquets sont bien arrivés.</w:t>
      </w:r>
    </w:p>
    <w:p w:rsidR="00FD2DFB" w:rsidRDefault="00B410CA">
      <w:pPr>
        <w:pStyle w:val="Standard"/>
        <w:jc w:val="center"/>
      </w:pPr>
      <w:r>
        <w:rPr>
          <w:rFonts w:ascii="Carlito" w:hAnsi="Carlito" w:cs="Carlito"/>
          <w:noProof/>
          <w:szCs w:val="22"/>
          <w:lang w:eastAsia="fr-FR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309740" cy="1100452"/>
            <wp:effectExtent l="0" t="0" r="0" b="5080"/>
            <wp:wrapTight wrapText="bothSides">
              <wp:wrapPolygon edited="0">
                <wp:start x="0" y="0"/>
                <wp:lineTo x="0" y="21326"/>
                <wp:lineTo x="21485" y="21326"/>
                <wp:lineTo x="21485" y="0"/>
                <wp:lineTo x="0" y="0"/>
              </wp:wrapPolygon>
            </wp:wrapTight>
            <wp:docPr id="44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9740" cy="11004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FD2DFB">
      <w:pPr>
        <w:pStyle w:val="Standard"/>
        <w:jc w:val="center"/>
        <w:rPr>
          <w:rFonts w:ascii="Carlito" w:hAnsi="Carlito" w:cs="Carlito"/>
          <w:szCs w:val="22"/>
        </w:rPr>
      </w:pP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697557">
      <w:pPr>
        <w:pStyle w:val="Standard"/>
        <w:rPr>
          <w:rFonts w:ascii="Carlito" w:hAnsi="Carlito" w:cs="Carlito"/>
          <w:szCs w:val="22"/>
        </w:rPr>
      </w:pPr>
      <w:r>
        <w:rPr>
          <w:rFonts w:ascii="Carlito" w:hAnsi="Carlito" w:cs="Carlito"/>
          <w:noProof/>
          <w:szCs w:val="22"/>
          <w:lang w:eastAsia="fr-FR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6119996" cy="442441"/>
            <wp:effectExtent l="0" t="0" r="0" b="0"/>
            <wp:wrapSquare wrapText="bothSides"/>
            <wp:docPr id="45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424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</w:pPr>
    </w:p>
    <w:p w:rsidR="00FD2DFB" w:rsidRDefault="00B410CA">
      <w:pPr>
        <w:pStyle w:val="Standard"/>
        <w:jc w:val="both"/>
      </w:pPr>
      <w:r>
        <w:rPr>
          <w:rFonts w:ascii="Carlito" w:hAnsi="Carlito" w:cs="Carlito"/>
          <w:szCs w:val="22"/>
        </w:rPr>
        <w:t>L’adresse source 10.10.8.1 envoie une connexion de type «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request</w:t>
      </w:r>
      <w:r>
        <w:rPr>
          <w:rFonts w:ascii="Calibri" w:hAnsi="Calibri" w:cs="Calibri"/>
          <w:szCs w:val="22"/>
        </w:rPr>
        <w:t> </w:t>
      </w:r>
      <w:r>
        <w:rPr>
          <w:rFonts w:ascii="Carlito" w:hAnsi="Carlito" w:cs="Carlito"/>
          <w:szCs w:val="22"/>
        </w:rPr>
        <w:t>» à la destination du routeur (interface gi0/0) en 10.10.8.2. Les tables de la machine et du routeur sont consultées.</w:t>
      </w:r>
    </w:p>
    <w:p w:rsidR="00FD2DFB" w:rsidRDefault="00FD2DFB">
      <w:pPr>
        <w:pStyle w:val="Standard"/>
        <w:jc w:val="both"/>
        <w:rPr>
          <w:rFonts w:ascii="Carlito" w:hAnsi="Carlito" w:cs="Carlito"/>
          <w:szCs w:val="22"/>
        </w:rPr>
      </w:pPr>
    </w:p>
    <w:p w:rsidR="00FD2DFB" w:rsidRDefault="00B410CA">
      <w:pPr>
        <w:pStyle w:val="Standard"/>
        <w:jc w:val="both"/>
      </w:pPr>
      <w:r>
        <w:rPr>
          <w:rFonts w:ascii="Carlito" w:hAnsi="Carlito" w:cs="Carlito"/>
          <w:color w:val="4472C4"/>
          <w:szCs w:val="22"/>
        </w:rPr>
        <w:t>Question 10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 xml:space="preserve">: </w:t>
      </w:r>
    </w:p>
    <w:p w:rsidR="00FD2DFB" w:rsidRDefault="00B410CA">
      <w:pPr>
        <w:pStyle w:val="Standard"/>
        <w:jc w:val="both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>Cette fois ci on relie le pc Windows de son port Ethernet à l’interface gi0/1. Nous allons configurer ce port sur Linux de la même façon mais avec une adresse IP du même réseau que Windows.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  <w:szCs w:val="22"/>
        </w:rPr>
        <w:t xml:space="preserve">De la manière on configure l’adresse avec la commande </w:t>
      </w:r>
      <w:r>
        <w:rPr>
          <w:rFonts w:ascii="Carlito" w:hAnsi="Carlito" w:cs="Carlito"/>
          <w:i/>
          <w:szCs w:val="22"/>
        </w:rPr>
        <w:t>«</w:t>
      </w:r>
      <w:r>
        <w:rPr>
          <w:rFonts w:ascii="Calibri" w:hAnsi="Calibri" w:cs="Calibri"/>
          <w:i/>
          <w:szCs w:val="22"/>
        </w:rPr>
        <w:t> </w:t>
      </w:r>
      <w:r>
        <w:rPr>
          <w:rFonts w:ascii="Carlito" w:hAnsi="Carlito" w:cs="Carlito"/>
          <w:i/>
          <w:szCs w:val="22"/>
        </w:rPr>
        <w:t>ip address</w:t>
      </w:r>
      <w:r>
        <w:rPr>
          <w:rFonts w:ascii="Carlito" w:hAnsi="Carlito" w:cs="Carlito"/>
          <w:i/>
          <w:szCs w:val="22"/>
        </w:rPr>
        <w:t xml:space="preserve"> 10.10.18.2 255.255.255.0</w:t>
      </w:r>
      <w:r>
        <w:rPr>
          <w:rFonts w:ascii="Calibri" w:hAnsi="Calibri" w:cs="Calibri"/>
          <w:i/>
          <w:szCs w:val="22"/>
        </w:rPr>
        <w:t> </w:t>
      </w:r>
      <w:r>
        <w:rPr>
          <w:rFonts w:ascii="Carlito" w:hAnsi="Carlito" w:cs="Carlito"/>
          <w:i/>
          <w:szCs w:val="22"/>
        </w:rPr>
        <w:t>»</w:t>
      </w:r>
    </w:p>
    <w:p w:rsidR="00FD2DFB" w:rsidRDefault="00697557">
      <w:pPr>
        <w:pStyle w:val="Standard"/>
      </w:pPr>
      <w:r>
        <w:rPr>
          <w:noProof/>
          <w:sz w:val="22"/>
          <w:szCs w:val="22"/>
          <w:lang w:eastAsia="fr-FR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5718959" cy="1727283"/>
            <wp:effectExtent l="0" t="0" r="0" b="6350"/>
            <wp:wrapSquare wrapText="bothSides"/>
            <wp:docPr id="46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959" cy="17272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B410CA">
      <w:pPr>
        <w:pStyle w:val="Standard"/>
        <w:jc w:val="both"/>
      </w:pPr>
      <w:r>
        <w:rPr>
          <w:rFonts w:ascii="Carlito" w:hAnsi="Carlito" w:cs="Carlito"/>
          <w:color w:val="4472C4"/>
        </w:rPr>
        <w:t>Question 11</w:t>
      </w:r>
      <w:r>
        <w:rPr>
          <w:rFonts w:ascii="Calibri" w:hAnsi="Calibri" w:cs="Calibri"/>
          <w:color w:val="4472C4"/>
        </w:rPr>
        <w:t> </w:t>
      </w:r>
      <w:r>
        <w:rPr>
          <w:rFonts w:ascii="Carlito" w:hAnsi="Carlito" w:cs="Carlito"/>
          <w:color w:val="4472C4"/>
        </w:rPr>
        <w:t>: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</w:rPr>
        <w:t xml:space="preserve">Le ping depuis Linux à destination de l’adresse IP de l’interface G0/1 est réalisé grâce à la </w:t>
      </w:r>
      <w:r>
        <w:rPr>
          <w:rFonts w:ascii="Carlito" w:hAnsi="Carlito" w:cs="Carlito"/>
          <w:i/>
        </w:rPr>
        <w:t>commande «</w:t>
      </w:r>
      <w:r>
        <w:rPr>
          <w:rFonts w:ascii="Calibri" w:hAnsi="Calibri" w:cs="Calibri"/>
          <w:i/>
        </w:rPr>
        <w:t> </w:t>
      </w:r>
      <w:r>
        <w:rPr>
          <w:rFonts w:ascii="Carlito" w:hAnsi="Carlito" w:cs="Carlito"/>
          <w:i/>
        </w:rPr>
        <w:t>ping -c 1 10.10.8.2</w:t>
      </w:r>
      <w:r>
        <w:rPr>
          <w:rFonts w:ascii="Calibri" w:hAnsi="Calibri" w:cs="Calibri"/>
          <w:i/>
        </w:rPr>
        <w:t> </w:t>
      </w:r>
      <w:r>
        <w:rPr>
          <w:rFonts w:ascii="Carlito" w:hAnsi="Carlito" w:cs="Carlito"/>
          <w:i/>
        </w:rPr>
        <w:t>».</w:t>
      </w:r>
      <w:r>
        <w:rPr>
          <w:rFonts w:ascii="Carlito" w:hAnsi="Carlito" w:cs="Carlito"/>
        </w:rPr>
        <w:t xml:space="preserve"> On voit bien que les paquets sont correctement transmis car les machines</w:t>
      </w:r>
      <w:r>
        <w:rPr>
          <w:rFonts w:ascii="Carlito" w:hAnsi="Carlito" w:cs="Carlito"/>
        </w:rPr>
        <w:t xml:space="preserve"> sont dans le même réseau.</w:t>
      </w:r>
    </w:p>
    <w:p w:rsidR="00FD2DFB" w:rsidRDefault="00FD2DFB">
      <w:pPr>
        <w:pStyle w:val="Standard"/>
        <w:jc w:val="both"/>
      </w:pPr>
    </w:p>
    <w:p w:rsidR="00FD2DFB" w:rsidRDefault="00697557">
      <w:pPr>
        <w:pStyle w:val="Standard"/>
        <w:jc w:val="both"/>
        <w:rPr>
          <w:rFonts w:ascii="Carlito" w:hAnsi="Carlito" w:cs="Carlito"/>
        </w:rPr>
      </w:pPr>
      <w:r>
        <w:rPr>
          <w:noProof/>
          <w:sz w:val="22"/>
          <w:szCs w:val="22"/>
          <w:lang w:eastAsia="fr-FR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550916" cy="777240"/>
            <wp:effectExtent l="0" t="0" r="0" b="3810"/>
            <wp:wrapTight wrapText="bothSides">
              <wp:wrapPolygon edited="0">
                <wp:start x="0" y="0"/>
                <wp:lineTo x="0" y="21176"/>
                <wp:lineTo x="21442" y="21176"/>
                <wp:lineTo x="21442" y="0"/>
                <wp:lineTo x="0" y="0"/>
              </wp:wrapPolygon>
            </wp:wrapTight>
            <wp:docPr id="47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 l="11652" t="25974" r="30321" b="46138"/>
                    <a:stretch>
                      <a:fillRect/>
                    </a:stretch>
                  </pic:blipFill>
                  <pic:spPr>
                    <a:xfrm>
                      <a:off x="0" y="0"/>
                      <a:ext cx="3550916" cy="777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  <w:jc w:val="both"/>
        <w:rPr>
          <w:rFonts w:ascii="Carlito" w:hAnsi="Carlito" w:cs="Carlito"/>
        </w:rPr>
      </w:pPr>
    </w:p>
    <w:p w:rsidR="00FD2DFB" w:rsidRDefault="00FD2DFB">
      <w:pPr>
        <w:pStyle w:val="Standard"/>
        <w:jc w:val="both"/>
        <w:rPr>
          <w:rFonts w:ascii="Carlito" w:hAnsi="Carlito" w:cs="Carlito"/>
        </w:rPr>
      </w:pPr>
    </w:p>
    <w:p w:rsidR="00FD2DFB" w:rsidRDefault="00FD2DFB">
      <w:pPr>
        <w:pStyle w:val="Standard"/>
        <w:jc w:val="both"/>
        <w:rPr>
          <w:rFonts w:ascii="Carlito" w:hAnsi="Carlito" w:cs="Carlito"/>
        </w:rPr>
      </w:pPr>
    </w:p>
    <w:p w:rsidR="00FD2DFB" w:rsidRDefault="00FD2DFB">
      <w:pPr>
        <w:pStyle w:val="Standard"/>
        <w:jc w:val="both"/>
        <w:rPr>
          <w:rFonts w:ascii="Carlito" w:hAnsi="Carlito" w:cs="Carlito"/>
        </w:rPr>
      </w:pPr>
    </w:p>
    <w:p w:rsidR="00697557" w:rsidRDefault="00697557">
      <w:pPr>
        <w:pStyle w:val="Standard"/>
        <w:jc w:val="both"/>
        <w:rPr>
          <w:rFonts w:ascii="Carlito" w:hAnsi="Carlito" w:cs="Carlito"/>
          <w:color w:val="4472C4"/>
        </w:rPr>
      </w:pPr>
    </w:p>
    <w:p w:rsidR="00697557" w:rsidRDefault="00697557">
      <w:pPr>
        <w:pStyle w:val="Standard"/>
        <w:jc w:val="both"/>
        <w:rPr>
          <w:rFonts w:ascii="Carlito" w:hAnsi="Carlito" w:cs="Carlito"/>
          <w:color w:val="4472C4"/>
        </w:rPr>
      </w:pPr>
    </w:p>
    <w:p w:rsidR="00697557" w:rsidRDefault="00697557">
      <w:pPr>
        <w:pStyle w:val="Standard"/>
        <w:jc w:val="both"/>
        <w:rPr>
          <w:rFonts w:ascii="Carlito" w:hAnsi="Carlito" w:cs="Carlito"/>
          <w:color w:val="4472C4"/>
        </w:rPr>
      </w:pPr>
    </w:p>
    <w:p w:rsidR="00697557" w:rsidRDefault="00697557">
      <w:pPr>
        <w:pStyle w:val="Standard"/>
        <w:jc w:val="both"/>
        <w:rPr>
          <w:rFonts w:ascii="Carlito" w:hAnsi="Carlito" w:cs="Carlito"/>
          <w:color w:val="4472C4"/>
        </w:rPr>
      </w:pPr>
    </w:p>
    <w:p w:rsidR="00FD2DFB" w:rsidRDefault="00B410CA">
      <w:pPr>
        <w:pStyle w:val="Standard"/>
        <w:jc w:val="both"/>
      </w:pPr>
      <w:r>
        <w:rPr>
          <w:rFonts w:ascii="Carlito" w:hAnsi="Carlito" w:cs="Carlito"/>
          <w:color w:val="4472C4"/>
        </w:rPr>
        <w:lastRenderedPageBreak/>
        <w:t>Question 12</w:t>
      </w:r>
      <w:r>
        <w:rPr>
          <w:rFonts w:ascii="Calibri" w:hAnsi="Calibri" w:cs="Calibri"/>
          <w:color w:val="4472C4"/>
        </w:rPr>
        <w:t> </w:t>
      </w:r>
      <w:r>
        <w:rPr>
          <w:rFonts w:ascii="Carlito" w:hAnsi="Carlito" w:cs="Carlito"/>
          <w:color w:val="4472C4"/>
        </w:rPr>
        <w:t>: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</w:rPr>
        <w:t xml:space="preserve">Le ping depuis Linux à destination de l’adresse IP de la machine XP est réalisé grâce à la </w:t>
      </w:r>
      <w:r>
        <w:rPr>
          <w:rFonts w:ascii="Carlito" w:hAnsi="Carlito" w:cs="Carlito"/>
          <w:i/>
        </w:rPr>
        <w:t>commande «</w:t>
      </w:r>
      <w:r>
        <w:rPr>
          <w:rFonts w:ascii="Calibri" w:hAnsi="Calibri" w:cs="Calibri"/>
          <w:i/>
        </w:rPr>
        <w:t> </w:t>
      </w:r>
      <w:r>
        <w:rPr>
          <w:rFonts w:ascii="Carlito" w:hAnsi="Carlito" w:cs="Carlito"/>
          <w:i/>
        </w:rPr>
        <w:t>ping -c 1 10.10.18.2</w:t>
      </w:r>
      <w:r>
        <w:rPr>
          <w:rFonts w:ascii="Calibri" w:hAnsi="Calibri" w:cs="Calibri"/>
          <w:i/>
        </w:rPr>
        <w:t> </w:t>
      </w:r>
      <w:r>
        <w:rPr>
          <w:rFonts w:ascii="Carlito" w:hAnsi="Carlito" w:cs="Carlito"/>
          <w:i/>
        </w:rPr>
        <w:t>».</w:t>
      </w:r>
      <w:r>
        <w:rPr>
          <w:rFonts w:ascii="Carlito" w:hAnsi="Carlito" w:cs="Carlito"/>
        </w:rPr>
        <w:t xml:space="preserve"> On voit bien que les paquets ne sont pas transmis car le réseau de destination est</w:t>
      </w:r>
      <w:r>
        <w:rPr>
          <w:rFonts w:ascii="Carlito" w:hAnsi="Carlito" w:cs="Carlito"/>
        </w:rPr>
        <w:t xml:space="preserve"> inconnu par le réseau Linux, il reste donc dans le réseau Linux. Pour remédier à cela, nous avons créé une passerelle côté Linux et une côté Windows.</w:t>
      </w:r>
    </w:p>
    <w:p w:rsidR="00FD2DFB" w:rsidRDefault="00FD2DFB">
      <w:pPr>
        <w:pStyle w:val="Standard"/>
        <w:jc w:val="both"/>
      </w:pPr>
    </w:p>
    <w:p w:rsidR="00FD2DFB" w:rsidRDefault="00F309FA">
      <w:pPr>
        <w:pStyle w:val="Standard"/>
        <w:jc w:val="both"/>
        <w:rPr>
          <w:rFonts w:ascii="Carlito" w:hAnsi="Carlito" w:cs="Carlito"/>
        </w:rPr>
      </w:pPr>
      <w:r>
        <w:rPr>
          <w:noProof/>
          <w:sz w:val="22"/>
          <w:szCs w:val="22"/>
          <w:lang w:eastAsia="fr-FR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453640" cy="419100"/>
            <wp:effectExtent l="0" t="0" r="3810" b="0"/>
            <wp:wrapSquare wrapText="bothSides"/>
            <wp:docPr id="48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 l="4109" t="43201" r="61761" b="48867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19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2DFB" w:rsidRDefault="00FD2DFB">
      <w:pPr>
        <w:pStyle w:val="Standard"/>
        <w:jc w:val="both"/>
        <w:rPr>
          <w:rFonts w:ascii="Carlito" w:hAnsi="Carlito" w:cs="Carlito"/>
        </w:rPr>
      </w:pPr>
    </w:p>
    <w:p w:rsidR="00FD2DFB" w:rsidRDefault="00FD2DFB">
      <w:pPr>
        <w:pStyle w:val="Standard"/>
        <w:jc w:val="both"/>
        <w:rPr>
          <w:rFonts w:ascii="Carlito" w:hAnsi="Carlito" w:cs="Carlito"/>
        </w:rPr>
      </w:pPr>
    </w:p>
    <w:p w:rsidR="00697557" w:rsidRDefault="00697557">
      <w:pPr>
        <w:pStyle w:val="Standard"/>
        <w:jc w:val="both"/>
        <w:rPr>
          <w:rFonts w:ascii="Carlito" w:hAnsi="Carlito" w:cs="Carlito"/>
          <w:color w:val="4472C4"/>
        </w:rPr>
      </w:pPr>
    </w:p>
    <w:p w:rsidR="00FD2DFB" w:rsidRDefault="00B410CA">
      <w:pPr>
        <w:pStyle w:val="Standard"/>
        <w:jc w:val="both"/>
      </w:pPr>
      <w:r>
        <w:rPr>
          <w:rFonts w:ascii="Carlito" w:hAnsi="Carlito" w:cs="Carlito"/>
          <w:color w:val="4472C4"/>
        </w:rPr>
        <w:t>Question 13</w:t>
      </w:r>
      <w:r>
        <w:rPr>
          <w:rFonts w:ascii="Calibri" w:hAnsi="Calibri" w:cs="Calibri"/>
          <w:color w:val="4472C4"/>
        </w:rPr>
        <w:t> </w:t>
      </w:r>
      <w:r>
        <w:rPr>
          <w:rFonts w:ascii="Carlito" w:hAnsi="Carlito" w:cs="Carlito"/>
          <w:color w:val="4472C4"/>
        </w:rPr>
        <w:t>: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</w:rPr>
        <w:t>Pour Linux on utilise la commande «</w:t>
      </w:r>
      <w:r>
        <w:rPr>
          <w:rFonts w:ascii="Calibri" w:hAnsi="Calibri" w:cs="Calibri"/>
        </w:rPr>
        <w:t> </w:t>
      </w:r>
      <w:r>
        <w:rPr>
          <w:rFonts w:ascii="Carlito" w:hAnsi="Carlito" w:cs="Carlito"/>
        </w:rPr>
        <w:t>route add default gw 10.10</w:t>
      </w:r>
      <w:bookmarkStart w:id="0" w:name="_GoBack"/>
      <w:bookmarkEnd w:id="0"/>
      <w:r>
        <w:rPr>
          <w:rFonts w:ascii="Carlito" w:hAnsi="Carlito" w:cs="Carlito"/>
        </w:rPr>
        <w:t>.8.2</w:t>
      </w:r>
      <w:r>
        <w:rPr>
          <w:rFonts w:ascii="Calibri" w:hAnsi="Calibri" w:cs="Calibri"/>
        </w:rPr>
        <w:t> </w:t>
      </w:r>
      <w:r>
        <w:rPr>
          <w:rFonts w:ascii="Carlito" w:hAnsi="Carlito" w:cs="Carlito"/>
        </w:rPr>
        <w:t xml:space="preserve">» pour ajouter la </w:t>
      </w:r>
      <w:r>
        <w:rPr>
          <w:rFonts w:ascii="Carlito" w:hAnsi="Carlito" w:cs="Carlito"/>
        </w:rPr>
        <w:t>passerelle. Ce sera l’interface g0/0, cette adresse fait partie du réseau de la machine Linux. Sur Windows il faut se placer dans les paramètres du réseau et changer la passerelle (on lui a affecté la valeur 10.10.18.2 et l’interface sera g0/1).</w:t>
      </w:r>
    </w:p>
    <w:p w:rsidR="00FD2DFB" w:rsidRDefault="00B410CA">
      <w:pPr>
        <w:pStyle w:val="Standard"/>
        <w:rPr>
          <w:rFonts w:ascii="Carlito" w:hAnsi="Carlito" w:cs="Carlito"/>
          <w:szCs w:val="22"/>
        </w:rPr>
      </w:pPr>
      <w:r>
        <w:rPr>
          <w:rFonts w:ascii="Carlito" w:hAnsi="Carlito" w:cs="Carlito"/>
          <w:szCs w:val="22"/>
        </w:rPr>
        <w:t xml:space="preserve">Sur le </w:t>
      </w:r>
      <w:r>
        <w:rPr>
          <w:rFonts w:ascii="Carlito" w:hAnsi="Carlito" w:cs="Carlito"/>
          <w:szCs w:val="22"/>
        </w:rPr>
        <w:t>screenshot suivant, on peut observer que la passerelle coté Windows a reçu le ping.</w:t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B410CA">
      <w:pPr>
        <w:pStyle w:val="Standard"/>
      </w:pPr>
      <w:r>
        <w:rPr>
          <w:noProof/>
          <w:sz w:val="22"/>
          <w:szCs w:val="22"/>
          <w:lang w:eastAsia="fr-FR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3482340" cy="914400"/>
            <wp:effectExtent l="0" t="0" r="3810" b="0"/>
            <wp:wrapSquare wrapText="bothSides"/>
            <wp:docPr id="49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 l="5355" t="73004" r="45211" b="319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914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  <w:rPr>
          <w:sz w:val="22"/>
          <w:szCs w:val="22"/>
        </w:rPr>
      </w:pPr>
    </w:p>
    <w:p w:rsidR="00FD2DFB" w:rsidRDefault="00FD2DFB">
      <w:pPr>
        <w:pStyle w:val="Standard"/>
      </w:pPr>
    </w:p>
    <w:p w:rsidR="00FD2DFB" w:rsidRDefault="00FD2DFB">
      <w:pPr>
        <w:pStyle w:val="Standard"/>
        <w:rPr>
          <w:sz w:val="22"/>
          <w:szCs w:val="22"/>
        </w:rPr>
      </w:pPr>
    </w:p>
    <w:p w:rsidR="00697557" w:rsidRDefault="00697557">
      <w:pPr>
        <w:pStyle w:val="Standard"/>
        <w:rPr>
          <w:rFonts w:ascii="Carlito" w:hAnsi="Carlito" w:cs="Carlito"/>
          <w:color w:val="4472C4"/>
          <w:szCs w:val="22"/>
        </w:rPr>
      </w:pPr>
      <w:r>
        <w:rPr>
          <w:noProof/>
          <w:sz w:val="22"/>
          <w:szCs w:val="22"/>
          <w:lang w:eastAsia="fr-FR" w:bidi="ar-SA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111236" cy="358143"/>
            <wp:effectExtent l="0" t="0" r="4445" b="3810"/>
            <wp:wrapSquare wrapText="bothSides"/>
            <wp:docPr id="50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 r="1753" b="87149"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3581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697557" w:rsidRDefault="00697557">
      <w:pPr>
        <w:pStyle w:val="Standard"/>
        <w:rPr>
          <w:rFonts w:ascii="Carlito" w:hAnsi="Carlito" w:cs="Carlito"/>
          <w:color w:val="4472C4"/>
          <w:szCs w:val="22"/>
        </w:rPr>
      </w:pPr>
    </w:p>
    <w:p w:rsidR="00697557" w:rsidRDefault="00697557">
      <w:pPr>
        <w:pStyle w:val="Standard"/>
        <w:rPr>
          <w:rFonts w:ascii="Carlito" w:hAnsi="Carlito" w:cs="Carlito"/>
          <w:color w:val="4472C4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  <w:szCs w:val="22"/>
        </w:rPr>
        <w:t>Question 14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 xml:space="preserve">: </w:t>
      </w:r>
    </w:p>
    <w:p w:rsidR="00FD2DFB" w:rsidRDefault="00B410CA">
      <w:pPr>
        <w:pStyle w:val="Standard"/>
      </w:pPr>
      <w:r>
        <w:rPr>
          <w:rFonts w:ascii="Carlito" w:hAnsi="Carlito" w:cs="Carlito"/>
          <w:noProof/>
          <w:szCs w:val="22"/>
          <w:lang w:eastAsia="fr-FR" w:bidi="ar-SA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714375</wp:posOffset>
            </wp:positionV>
            <wp:extent cx="6119493" cy="1783080"/>
            <wp:effectExtent l="0" t="0" r="0" b="7620"/>
            <wp:wrapSquare wrapText="bothSides"/>
            <wp:docPr id="51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 t="5279" b="1237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3" cy="1783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arlito" w:hAnsi="Carlito" w:cs="Carlito"/>
          <w:szCs w:val="22"/>
        </w:rPr>
        <w:t>Les paquets partent et arrivent sur la machine XP en 10.10.18.3. Cela fonctionne car nous avons rajouter la passerelle du côté de Windows. Sinon no</w:t>
      </w:r>
      <w:r>
        <w:rPr>
          <w:rFonts w:ascii="Carlito" w:hAnsi="Carlito" w:cs="Carlito"/>
          <w:szCs w:val="22"/>
        </w:rPr>
        <w:t>us aurions eu un problème au niveau de la passerelle en gi0/1.</w:t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697557" w:rsidRDefault="00697557">
      <w:pPr>
        <w:pStyle w:val="Standard"/>
        <w:rPr>
          <w:rFonts w:ascii="Carlito" w:hAnsi="Carlito" w:cs="Carlito"/>
          <w:color w:val="C00000"/>
          <w:sz w:val="28"/>
          <w:szCs w:val="22"/>
        </w:rPr>
      </w:pPr>
    </w:p>
    <w:p w:rsidR="00697557" w:rsidRDefault="00697557">
      <w:pPr>
        <w:pStyle w:val="Standard"/>
        <w:rPr>
          <w:rFonts w:ascii="Carlito" w:hAnsi="Carlito" w:cs="Carlito"/>
          <w:color w:val="C00000"/>
          <w:sz w:val="28"/>
          <w:szCs w:val="22"/>
        </w:rPr>
      </w:pPr>
    </w:p>
    <w:p w:rsidR="00697557" w:rsidRDefault="00697557">
      <w:pPr>
        <w:pStyle w:val="Standard"/>
        <w:rPr>
          <w:rFonts w:ascii="Carlito" w:hAnsi="Carlito" w:cs="Carlito"/>
          <w:color w:val="C00000"/>
          <w:sz w:val="28"/>
          <w:szCs w:val="22"/>
        </w:rPr>
      </w:pPr>
    </w:p>
    <w:p w:rsidR="00697557" w:rsidRDefault="00697557">
      <w:pPr>
        <w:pStyle w:val="Standard"/>
        <w:rPr>
          <w:rFonts w:ascii="Carlito" w:hAnsi="Carlito" w:cs="Carlito"/>
          <w:color w:val="C00000"/>
          <w:sz w:val="28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C00000"/>
          <w:sz w:val="28"/>
          <w:szCs w:val="22"/>
        </w:rPr>
        <w:lastRenderedPageBreak/>
        <w:t xml:space="preserve">4. </w:t>
      </w:r>
      <w:r>
        <w:rPr>
          <w:rFonts w:ascii="Carlito" w:hAnsi="Carlito" w:cs="Carlito"/>
          <w:color w:val="C00000"/>
          <w:sz w:val="28"/>
          <w:szCs w:val="22"/>
          <w:u w:val="single"/>
        </w:rPr>
        <w:t xml:space="preserve">Connexion au réseau voisin </w:t>
      </w: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  <w:szCs w:val="22"/>
        </w:rPr>
        <w:t>Question 15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>: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  <w:szCs w:val="22"/>
        </w:rPr>
        <w:t>Nous avons fait la manipulation des premières questions sur un ordinateur voisin pour pouvoir</w:t>
      </w:r>
      <w:r>
        <w:rPr>
          <w:rFonts w:ascii="Carlito" w:hAnsi="Carlito" w:cs="Carlito"/>
          <w:sz w:val="32"/>
        </w:rPr>
        <w:t xml:space="preserve"> </w:t>
      </w:r>
      <w:r>
        <w:rPr>
          <w:rFonts w:ascii="Carlito" w:hAnsi="Carlito" w:cs="Carlito"/>
          <w:szCs w:val="22"/>
        </w:rPr>
        <w:t>envoyer un ping entre les deux. On a utilisé une tr</w:t>
      </w:r>
      <w:r>
        <w:rPr>
          <w:rFonts w:ascii="Carlito" w:hAnsi="Carlito" w:cs="Carlito"/>
          <w:szCs w:val="22"/>
        </w:rPr>
        <w:t>oisième interface : f0/0/0 et nous lui avons donné l’adresse</w:t>
      </w:r>
      <w:r>
        <w:rPr>
          <w:rFonts w:ascii="Carlito" w:hAnsi="Carlito" w:cs="Carlito"/>
          <w:sz w:val="32"/>
        </w:rPr>
        <w:t xml:space="preserve"> </w:t>
      </w:r>
      <w:r>
        <w:rPr>
          <w:rFonts w:ascii="Carlito" w:hAnsi="Carlito" w:cs="Carlito"/>
          <w:szCs w:val="22"/>
        </w:rPr>
        <w:t>40.40.40.8 / 24 et 40.40.40.7 / 24 sur les 2 machines linux que l’on veut connecter.</w:t>
      </w:r>
    </w:p>
    <w:p w:rsidR="00FD2DFB" w:rsidRDefault="00FD2DFB">
      <w:pPr>
        <w:pStyle w:val="Standard"/>
        <w:rPr>
          <w:sz w:val="19"/>
          <w:szCs w:val="22"/>
        </w:rPr>
      </w:pPr>
    </w:p>
    <w:p w:rsidR="00FD2DFB" w:rsidRDefault="00B410CA">
      <w:pPr>
        <w:pStyle w:val="Standard"/>
      </w:pPr>
      <w:r>
        <w:rPr>
          <w:noProof/>
          <w:sz w:val="22"/>
          <w:lang w:eastAsia="fr-FR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-567690</wp:posOffset>
            </wp:positionH>
            <wp:positionV relativeFrom="paragraph">
              <wp:posOffset>182880</wp:posOffset>
            </wp:positionV>
            <wp:extent cx="3621408" cy="1047116"/>
            <wp:effectExtent l="0" t="0" r="0" b="634"/>
            <wp:wrapTight wrapText="bothSides">
              <wp:wrapPolygon edited="0">
                <wp:start x="0" y="0"/>
                <wp:lineTo x="0" y="21220"/>
                <wp:lineTo x="21475" y="21220"/>
                <wp:lineTo x="21475" y="0"/>
                <wp:lineTo x="0" y="0"/>
              </wp:wrapPolygon>
            </wp:wrapTight>
            <wp:docPr id="52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 r="15673"/>
                    <a:stretch>
                      <a:fillRect/>
                    </a:stretch>
                  </pic:blipFill>
                  <pic:spPr>
                    <a:xfrm>
                      <a:off x="0" y="0"/>
                      <a:ext cx="3621408" cy="10471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B410CA">
      <w:pPr>
        <w:pStyle w:val="Standard"/>
      </w:pPr>
      <w:r>
        <w:rPr>
          <w:rFonts w:ascii="Carlito" w:hAnsi="Carlito" w:cs="Carlito"/>
          <w:noProof/>
          <w:sz w:val="32"/>
          <w:lang w:eastAsia="fr-FR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3227073</wp:posOffset>
            </wp:positionH>
            <wp:positionV relativeFrom="paragraph">
              <wp:posOffset>1901</wp:posOffset>
            </wp:positionV>
            <wp:extent cx="3357877" cy="1058546"/>
            <wp:effectExtent l="0" t="0" r="0" b="8254"/>
            <wp:wrapTight wrapText="bothSides">
              <wp:wrapPolygon edited="0">
                <wp:start x="0" y="0"/>
                <wp:lineTo x="0" y="21380"/>
                <wp:lineTo x="21449" y="21380"/>
                <wp:lineTo x="21449" y="0"/>
                <wp:lineTo x="0" y="0"/>
              </wp:wrapPolygon>
            </wp:wrapTight>
            <wp:docPr id="53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 t="50705" r="54723" b="24290"/>
                    <a:stretch>
                      <a:fillRect/>
                    </a:stretch>
                  </pic:blipFill>
                  <pic:spPr>
                    <a:xfrm>
                      <a:off x="0" y="0"/>
                      <a:ext cx="3357877" cy="10585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  <w:rPr>
          <w:sz w:val="19"/>
          <w:szCs w:val="22"/>
        </w:rPr>
      </w:pPr>
    </w:p>
    <w:p w:rsidR="00FD2DFB" w:rsidRDefault="00FD2DFB">
      <w:pPr>
        <w:pStyle w:val="Standard"/>
        <w:rPr>
          <w:sz w:val="19"/>
          <w:szCs w:val="22"/>
        </w:rPr>
      </w:pPr>
    </w:p>
    <w:p w:rsidR="00FD2DFB" w:rsidRDefault="00B410CA">
      <w:pPr>
        <w:pStyle w:val="Standard"/>
        <w:jc w:val="both"/>
      </w:pPr>
      <w:r>
        <w:rPr>
          <w:noProof/>
          <w:sz w:val="22"/>
          <w:lang w:eastAsia="fr-FR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459101</wp:posOffset>
            </wp:positionV>
            <wp:extent cx="6119996" cy="1041483"/>
            <wp:effectExtent l="0" t="0" r="0" b="6267"/>
            <wp:wrapSquare wrapText="bothSides"/>
            <wp:docPr id="54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0414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arlito" w:hAnsi="Carlito" w:cs="Carlito"/>
          <w:szCs w:val="22"/>
        </w:rPr>
        <w:t xml:space="preserve">Nous avons placé des passerelles de chaque côté de cet interface et nous avons tenté un ping. Cela </w:t>
      </w:r>
      <w:r>
        <w:rPr>
          <w:rFonts w:ascii="Carlito" w:hAnsi="Carlito" w:cs="Carlito"/>
          <w:szCs w:val="22"/>
        </w:rPr>
        <w:t>n’a pas</w:t>
      </w:r>
      <w:r>
        <w:rPr>
          <w:rFonts w:ascii="Carlito" w:hAnsi="Carlito" w:cs="Carlito"/>
          <w:sz w:val="32"/>
        </w:rPr>
        <w:t xml:space="preserve"> </w:t>
      </w:r>
      <w:r>
        <w:rPr>
          <w:rFonts w:ascii="Carlito" w:hAnsi="Carlito" w:cs="Carlito"/>
          <w:noProof/>
          <w:sz w:val="32"/>
          <w:lang w:eastAsia="fr-FR"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64766</wp:posOffset>
            </wp:positionH>
            <wp:positionV relativeFrom="paragraph">
              <wp:posOffset>1574797</wp:posOffset>
            </wp:positionV>
            <wp:extent cx="6052184" cy="189225"/>
            <wp:effectExtent l="0" t="0" r="5716" b="1275"/>
            <wp:wrapTight wrapText="bothSides">
              <wp:wrapPolygon edited="0">
                <wp:start x="0" y="0"/>
                <wp:lineTo x="0" y="19636"/>
                <wp:lineTo x="21487" y="19636"/>
                <wp:lineTo x="21487" y="0"/>
                <wp:lineTo x="0" y="0"/>
              </wp:wrapPolygon>
            </wp:wrapTight>
            <wp:docPr id="55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2184" cy="189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arlito" w:hAnsi="Carlito" w:cs="Carlito"/>
          <w:szCs w:val="22"/>
        </w:rPr>
        <w:t>marché. Il faudrait initialiser une route entre les 2 routeurs.</w:t>
      </w: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  <w:szCs w:val="22"/>
        </w:rPr>
        <w:t>Question 16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>:</w:t>
      </w:r>
    </w:p>
    <w:p w:rsidR="00FD2DFB" w:rsidRDefault="00B410CA">
      <w:pPr>
        <w:pStyle w:val="Standard"/>
      </w:pPr>
      <w:r>
        <w:rPr>
          <w:rFonts w:ascii="Carlito" w:hAnsi="Carlito" w:cs="Carlito"/>
          <w:szCs w:val="22"/>
        </w:rPr>
        <w:t>Il faut ajouter 2 routes, une allant du réseau machine 1 vers le réseau machine 2 et une autre</w:t>
      </w:r>
      <w:r>
        <w:rPr>
          <w:rFonts w:ascii="Carlito" w:hAnsi="Carlito" w:cs="Carlito"/>
          <w:sz w:val="32"/>
        </w:rPr>
        <w:t xml:space="preserve"> </w:t>
      </w:r>
      <w:r>
        <w:rPr>
          <w:rFonts w:ascii="Carlito" w:hAnsi="Carlito" w:cs="Carlito"/>
          <w:szCs w:val="22"/>
        </w:rPr>
        <w:t>route qui fait le trajet inverse.</w:t>
      </w:r>
    </w:p>
    <w:p w:rsidR="00FD2DFB" w:rsidRDefault="00B410CA">
      <w:pPr>
        <w:pStyle w:val="Standard"/>
      </w:pPr>
      <w:r>
        <w:rPr>
          <w:rFonts w:ascii="Carlito" w:hAnsi="Carlito" w:cs="Carlito"/>
          <w:szCs w:val="22"/>
        </w:rPr>
        <w:t xml:space="preserve">Nous avons réalisé ce processus grâce à </w:t>
      </w:r>
      <w:r>
        <w:rPr>
          <w:rFonts w:ascii="Carlito" w:hAnsi="Carlito" w:cs="Carlito"/>
          <w:szCs w:val="22"/>
        </w:rPr>
        <w:t xml:space="preserve">la commande </w:t>
      </w:r>
      <w:r>
        <w:rPr>
          <w:rFonts w:ascii="Carlito" w:hAnsi="Carlito" w:cs="Carlito"/>
          <w:i/>
          <w:szCs w:val="22"/>
        </w:rPr>
        <w:t>«</w:t>
      </w:r>
      <w:r>
        <w:rPr>
          <w:rFonts w:ascii="Calibri" w:hAnsi="Calibri" w:cs="Calibri"/>
          <w:i/>
          <w:szCs w:val="22"/>
        </w:rPr>
        <w:t> </w:t>
      </w:r>
      <w:r>
        <w:rPr>
          <w:rFonts w:ascii="Carlito" w:hAnsi="Carlito" w:cs="Carlito"/>
          <w:i/>
          <w:szCs w:val="22"/>
        </w:rPr>
        <w:t>ip route 10.10.8.0 2555.255.255.0 40.40.40.8 »</w:t>
      </w:r>
      <w:r>
        <w:rPr>
          <w:rFonts w:ascii="Carlito" w:hAnsi="Carlito" w:cs="Carlito"/>
          <w:szCs w:val="22"/>
        </w:rPr>
        <w:t xml:space="preserve"> pour</w:t>
      </w:r>
      <w:r>
        <w:rPr>
          <w:rFonts w:ascii="Carlito" w:hAnsi="Carlito" w:cs="Carlito"/>
          <w:sz w:val="32"/>
        </w:rPr>
        <w:t xml:space="preserve"> </w:t>
      </w:r>
      <w:r>
        <w:rPr>
          <w:rFonts w:ascii="Carlito" w:hAnsi="Carlito" w:cs="Carlito"/>
          <w:szCs w:val="22"/>
        </w:rPr>
        <w:t xml:space="preserve">la 1ère route et pour le chemin inverse </w:t>
      </w:r>
      <w:r>
        <w:rPr>
          <w:rFonts w:ascii="Carlito" w:hAnsi="Carlito" w:cs="Carlito"/>
          <w:i/>
          <w:szCs w:val="22"/>
        </w:rPr>
        <w:t>« ip route 10.10.7.0 255.255.255.0 40.40.40.7 »</w:t>
      </w:r>
    </w:p>
    <w:p w:rsidR="00FD2DFB" w:rsidRDefault="00B410CA">
      <w:pPr>
        <w:pStyle w:val="Standard"/>
      </w:pPr>
      <w:r>
        <w:rPr>
          <w:rFonts w:ascii="Carlito" w:hAnsi="Carlito" w:cs="Carlito"/>
          <w:szCs w:val="22"/>
        </w:rPr>
        <w:t>On peut voir que les pings sont envoyés et reçu dans un sens comme dans l’autre.</w:t>
      </w:r>
    </w:p>
    <w:p w:rsidR="00FD2DFB" w:rsidRDefault="00B410CA">
      <w:pPr>
        <w:pStyle w:val="Standard"/>
      </w:pPr>
      <w:r>
        <w:rPr>
          <w:noProof/>
          <w:sz w:val="22"/>
          <w:lang w:eastAsia="fr-FR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192408</wp:posOffset>
            </wp:positionV>
            <wp:extent cx="5655243" cy="1332719"/>
            <wp:effectExtent l="0" t="0" r="2607" b="781"/>
            <wp:wrapSquare wrapText="bothSides"/>
            <wp:docPr id="56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 r="7217"/>
                    <a:stretch>
                      <a:fillRect/>
                    </a:stretch>
                  </pic:blipFill>
                  <pic:spPr>
                    <a:xfrm>
                      <a:off x="0" y="0"/>
                      <a:ext cx="5655243" cy="1332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B410CA">
      <w:pPr>
        <w:pStyle w:val="Standard"/>
      </w:pPr>
      <w:r>
        <w:rPr>
          <w:noProof/>
          <w:sz w:val="22"/>
          <w:lang w:eastAsia="fr-FR"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1563367</wp:posOffset>
            </wp:positionV>
            <wp:extent cx="6119996" cy="563764"/>
            <wp:effectExtent l="0" t="0" r="0" b="7736"/>
            <wp:wrapSquare wrapText="bothSides"/>
            <wp:docPr id="57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37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  <w:rPr>
          <w:sz w:val="22"/>
        </w:rPr>
      </w:pPr>
    </w:p>
    <w:p w:rsidR="00FD2DFB" w:rsidRDefault="00B410CA">
      <w:pPr>
        <w:pStyle w:val="Standard"/>
      </w:pPr>
      <w:r>
        <w:rPr>
          <w:noProof/>
          <w:sz w:val="22"/>
          <w:lang w:eastAsia="fr-FR" w:bidi="ar-SA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822920" cy="1294196"/>
            <wp:effectExtent l="0" t="0" r="0" b="1204"/>
            <wp:wrapSquare wrapText="bothSides"/>
            <wp:docPr id="58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 r="21201" b="11604"/>
                    <a:stretch>
                      <a:fillRect/>
                    </a:stretch>
                  </pic:blipFill>
                  <pic:spPr>
                    <a:xfrm>
                      <a:off x="0" y="0"/>
                      <a:ext cx="4822920" cy="1294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FD2DFB" w:rsidRDefault="00FD2DFB">
      <w:pPr>
        <w:pStyle w:val="Standard"/>
        <w:rPr>
          <w:sz w:val="22"/>
        </w:rPr>
      </w:pPr>
    </w:p>
    <w:p w:rsidR="00FD2DFB" w:rsidRDefault="00FD2DFB">
      <w:pPr>
        <w:pStyle w:val="Standard"/>
        <w:rPr>
          <w:sz w:val="22"/>
        </w:rPr>
      </w:pPr>
    </w:p>
    <w:p w:rsidR="00FD2DFB" w:rsidRDefault="00FD2DFB">
      <w:pPr>
        <w:pStyle w:val="Standard"/>
        <w:rPr>
          <w:sz w:val="22"/>
        </w:rPr>
      </w:pPr>
    </w:p>
    <w:p w:rsidR="00FD2DFB" w:rsidRDefault="00FD2DFB">
      <w:pPr>
        <w:pStyle w:val="Standard"/>
        <w:rPr>
          <w:sz w:val="22"/>
        </w:rPr>
      </w:pPr>
    </w:p>
    <w:p w:rsidR="00FD2DFB" w:rsidRDefault="00FD2DFB">
      <w:pPr>
        <w:pStyle w:val="Standard"/>
        <w:rPr>
          <w:sz w:val="22"/>
        </w:rPr>
      </w:pPr>
    </w:p>
    <w:p w:rsidR="00FD2DFB" w:rsidRDefault="00FD2DFB">
      <w:pPr>
        <w:pStyle w:val="Standard"/>
        <w:rPr>
          <w:sz w:val="22"/>
        </w:rPr>
      </w:pPr>
    </w:p>
    <w:p w:rsidR="00FD2DFB" w:rsidRDefault="00FD2DFB">
      <w:pPr>
        <w:pStyle w:val="Standard"/>
        <w:rPr>
          <w:sz w:val="22"/>
        </w:rPr>
      </w:pPr>
    </w:p>
    <w:p w:rsidR="00FD2DFB" w:rsidRDefault="00FD2DFB">
      <w:pPr>
        <w:pStyle w:val="Standard"/>
        <w:rPr>
          <w:sz w:val="22"/>
        </w:rPr>
      </w:pPr>
    </w:p>
    <w:p w:rsidR="00FD2DFB" w:rsidRDefault="00FD2DFB">
      <w:pPr>
        <w:pStyle w:val="Standard"/>
        <w:rPr>
          <w:sz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4472C4"/>
          <w:szCs w:val="22"/>
        </w:rPr>
        <w:t>Quest</w:t>
      </w:r>
      <w:r>
        <w:rPr>
          <w:rFonts w:ascii="Carlito" w:hAnsi="Carlito" w:cs="Carlito"/>
          <w:color w:val="4472C4"/>
          <w:szCs w:val="22"/>
        </w:rPr>
        <w:t>ion 17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>:</w:t>
      </w:r>
    </w:p>
    <w:p w:rsidR="00FD2DFB" w:rsidRDefault="00FD2DFB">
      <w:pPr>
        <w:pStyle w:val="Standard"/>
        <w:rPr>
          <w:sz w:val="22"/>
        </w:rPr>
      </w:pPr>
    </w:p>
    <w:p w:rsidR="00FD2DFB" w:rsidRDefault="00FD2DFB">
      <w:pPr>
        <w:pStyle w:val="Standard"/>
        <w:rPr>
          <w:sz w:val="22"/>
        </w:rPr>
      </w:pPr>
    </w:p>
    <w:p w:rsidR="00FD2DFB" w:rsidRDefault="00FD2DFB">
      <w:pPr>
        <w:pStyle w:val="Standard"/>
        <w:rPr>
          <w:rFonts w:ascii="Carlito" w:hAnsi="Carlito" w:cs="Carlito"/>
          <w:szCs w:val="22"/>
        </w:rPr>
      </w:pPr>
    </w:p>
    <w:p w:rsidR="00FD2DFB" w:rsidRDefault="00B410CA">
      <w:pPr>
        <w:pStyle w:val="Standard"/>
      </w:pPr>
      <w:r>
        <w:rPr>
          <w:rFonts w:ascii="Carlito" w:hAnsi="Carlito" w:cs="Carlito"/>
          <w:color w:val="C00000"/>
          <w:sz w:val="28"/>
          <w:szCs w:val="28"/>
        </w:rPr>
        <w:t xml:space="preserve">5. </w:t>
      </w:r>
      <w:r>
        <w:rPr>
          <w:rFonts w:ascii="Carlito" w:hAnsi="Carlito" w:cs="Carlito"/>
          <w:color w:val="C00000"/>
          <w:sz w:val="28"/>
          <w:szCs w:val="28"/>
          <w:u w:val="single"/>
        </w:rPr>
        <w:t>Connexion à tous les réseaux de la salle</w:t>
      </w:r>
    </w:p>
    <w:p w:rsidR="00FD2DFB" w:rsidRDefault="00FD2DFB">
      <w:pPr>
        <w:pStyle w:val="Standard"/>
        <w:jc w:val="both"/>
        <w:rPr>
          <w:rFonts w:ascii="Carlito" w:hAnsi="Carlito" w:cs="Carlito"/>
          <w:szCs w:val="22"/>
        </w:rPr>
      </w:pPr>
    </w:p>
    <w:p w:rsidR="00FD2DFB" w:rsidRDefault="00B410CA">
      <w:pPr>
        <w:pStyle w:val="Standard"/>
        <w:jc w:val="both"/>
      </w:pPr>
      <w:r>
        <w:rPr>
          <w:rFonts w:ascii="Carlito" w:hAnsi="Carlito" w:cs="Carlito"/>
          <w:color w:val="4472C4"/>
          <w:szCs w:val="22"/>
        </w:rPr>
        <w:t>Question 18</w:t>
      </w:r>
      <w:r>
        <w:rPr>
          <w:rFonts w:ascii="Calibri" w:hAnsi="Calibri" w:cs="Calibri"/>
          <w:color w:val="4472C4"/>
          <w:szCs w:val="22"/>
        </w:rPr>
        <w:t> </w:t>
      </w:r>
      <w:r>
        <w:rPr>
          <w:rFonts w:ascii="Carlito" w:hAnsi="Carlito" w:cs="Carlito"/>
          <w:color w:val="4472C4"/>
          <w:szCs w:val="22"/>
        </w:rPr>
        <w:t>:</w:t>
      </w:r>
    </w:p>
    <w:p w:rsidR="00FD2DFB" w:rsidRDefault="00B410CA">
      <w:pPr>
        <w:pStyle w:val="Standard"/>
        <w:jc w:val="both"/>
      </w:pPr>
      <w:r>
        <w:rPr>
          <w:rFonts w:ascii="Carlito" w:hAnsi="Carlito" w:cs="Carlito"/>
          <w:szCs w:val="22"/>
        </w:rPr>
        <w:t xml:space="preserve">Pour pouvoir se connecter à tous les binômes il faut ajouter des passerelles entre tous les routeurs pour pouvoir créer des routes, ce n’est pas pratique de faire cela, surtout si le </w:t>
      </w:r>
      <w:r>
        <w:rPr>
          <w:rFonts w:ascii="Carlito" w:hAnsi="Carlito" w:cs="Carlito"/>
          <w:szCs w:val="22"/>
        </w:rPr>
        <w:t>réseau est imposant.</w:t>
      </w:r>
    </w:p>
    <w:sectPr w:rsidR="00FD2DFB">
      <w:footerReference w:type="default" r:id="rId29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0CA" w:rsidRDefault="00B410CA">
      <w:r>
        <w:separator/>
      </w:r>
    </w:p>
  </w:endnote>
  <w:endnote w:type="continuationSeparator" w:id="0">
    <w:p w:rsidR="00B410CA" w:rsidRDefault="00B41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"/>
    <w:panose1 w:val="00000400000000000000"/>
    <w:charset w:val="00"/>
    <w:family w:val="roman"/>
    <w:pitch w:val="variable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1135" w:rsidRDefault="00B410CA">
    <w:pPr>
      <w:pStyle w:val="Pieddepage"/>
      <w:jc w:val="center"/>
    </w:pPr>
    <w:r>
      <w:fldChar w:fldCharType="begin"/>
    </w:r>
    <w:r>
      <w:instrText xml:space="preserve"> PAGE </w:instrText>
    </w:r>
    <w:r>
      <w:fldChar w:fldCharType="separate"/>
    </w:r>
    <w:r w:rsidR="00921F3D">
      <w:rPr>
        <w:noProof/>
      </w:rPr>
      <w:t>8</w:t>
    </w:r>
    <w:r>
      <w:fldChar w:fldCharType="end"/>
    </w:r>
  </w:p>
  <w:p w:rsidR="001B1135" w:rsidRDefault="00B410C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0CA" w:rsidRDefault="00B410CA">
      <w:r>
        <w:rPr>
          <w:color w:val="000000"/>
        </w:rPr>
        <w:separator/>
      </w:r>
    </w:p>
  </w:footnote>
  <w:footnote w:type="continuationSeparator" w:id="0">
    <w:p w:rsidR="00B410CA" w:rsidRDefault="00B410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FD2DFB"/>
    <w:rsid w:val="00697557"/>
    <w:rsid w:val="00921F3D"/>
    <w:rsid w:val="00B410CA"/>
    <w:rsid w:val="00F309FA"/>
    <w:rsid w:val="00FD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F6ADE"/>
  <w15:docId w15:val="{80343104-9A87-4496-BE74-487227BBA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fr-FR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pPr>
      <w:suppressAutoHyphens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Sansinterligne">
    <w:name w:val="No Spacing"/>
    <w:pPr>
      <w:textAlignment w:val="auto"/>
    </w:pPr>
    <w:rPr>
      <w:rFonts w:ascii="Calibri" w:eastAsia="Times New Roman" w:hAnsi="Calibri" w:cs="Times New Roman"/>
      <w:kern w:val="0"/>
      <w:sz w:val="22"/>
      <w:szCs w:val="22"/>
      <w:lang w:eastAsia="fr-FR" w:bidi="ar-SA"/>
    </w:rPr>
  </w:style>
  <w:style w:type="character" w:customStyle="1" w:styleId="SansinterligneCar">
    <w:name w:val="Sans interligne Car"/>
    <w:basedOn w:val="Policepardfaut"/>
    <w:rPr>
      <w:rFonts w:ascii="Calibri" w:eastAsia="Times New Roman" w:hAnsi="Calibri" w:cs="Times New Roman"/>
      <w:kern w:val="0"/>
      <w:sz w:val="22"/>
      <w:szCs w:val="22"/>
      <w:lang w:eastAsia="fr-FR" w:bidi="ar-SA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rPr>
      <w:rFonts w:cs="Mangal"/>
      <w:szCs w:val="21"/>
    </w:rPr>
  </w:style>
  <w:style w:type="paragraph" w:styleId="Pieddepage">
    <w:name w:val="footer"/>
    <w:basedOn w:val="Normal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1009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GUILPAIN Léo &amp; LEGRIS Thomas</dc:creator>
  <cp:lastModifiedBy>Léo</cp:lastModifiedBy>
  <cp:revision>2</cp:revision>
  <cp:lastPrinted>2017-05-07T14:22:00Z</cp:lastPrinted>
  <dcterms:created xsi:type="dcterms:W3CDTF">2017-05-07T14:26:00Z</dcterms:created>
  <dcterms:modified xsi:type="dcterms:W3CDTF">2017-05-07T14:26:00Z</dcterms:modified>
</cp:coreProperties>
</file>